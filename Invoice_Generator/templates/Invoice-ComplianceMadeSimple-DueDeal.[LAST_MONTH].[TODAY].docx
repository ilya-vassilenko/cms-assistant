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B050"/>
          <w:sz w:val="24"/>
          <w:szCs w:val="20"/>
          <w:lang w:val="de-CH"/>
        </w:rPr>
        <w:alias w:val="Your Name"/>
        <w:tag w:val="Your Name"/>
        <w:id w:val="1760865497"/>
        <w:placeholder>
          <w:docPart w:val="B313F4FC926C0A4A9668E58A4823830E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Content>
        <w:p w14:paraId="68FA9AE9" w14:textId="11CDA387" w:rsidR="00AC6117" w:rsidRPr="00F12E48" w:rsidRDefault="00A268EC" w:rsidP="00EF0E6F">
          <w:pPr>
            <w:pStyle w:val="Name"/>
            <w:outlineLvl w:val="0"/>
            <w:rPr>
              <w:color w:val="00B050"/>
              <w:sz w:val="24"/>
              <w:szCs w:val="20"/>
              <w:lang w:val="de-CH"/>
            </w:rPr>
          </w:pPr>
          <w:r w:rsidRPr="00F12E48">
            <w:rPr>
              <w:color w:val="00B050"/>
              <w:sz w:val="24"/>
              <w:szCs w:val="20"/>
              <w:lang w:val="de-CH"/>
            </w:rPr>
            <w:t>compliance made simple gmbh</w:t>
          </w:r>
        </w:p>
      </w:sdtContent>
    </w:sdt>
    <w:p w14:paraId="7115CDEF" w14:textId="26CAEF27" w:rsidR="00F72272" w:rsidRPr="00F12E48" w:rsidRDefault="00DC42E9" w:rsidP="00EF0E6F">
      <w:pPr>
        <w:pStyle w:val="SenderContactInfo"/>
        <w:outlineLvl w:val="0"/>
        <w:rPr>
          <w:sz w:val="20"/>
          <w:szCs w:val="20"/>
          <w:lang w:val="de-CH"/>
        </w:rPr>
      </w:pPr>
      <w:r w:rsidRPr="00F12E48">
        <w:rPr>
          <w:sz w:val="20"/>
          <w:szCs w:val="20"/>
          <w:lang w:val="de-CH"/>
        </w:rPr>
        <w:t>Fro</w:t>
      </w:r>
      <w:r w:rsidR="00EF0E6F" w:rsidRPr="00F12E48">
        <w:rPr>
          <w:sz w:val="20"/>
          <w:szCs w:val="20"/>
          <w:lang w:val="de-CH"/>
        </w:rPr>
        <w:t xml:space="preserve">nwaldstrasse 128, 8056 </w:t>
      </w:r>
      <w:proofErr w:type="spellStart"/>
      <w:r w:rsidR="00EF0E6F" w:rsidRPr="00F12E48">
        <w:rPr>
          <w:sz w:val="20"/>
          <w:szCs w:val="20"/>
          <w:lang w:val="de-CH"/>
        </w:rPr>
        <w:t>Z</w:t>
      </w:r>
      <w:r w:rsidR="00881BC8" w:rsidRPr="00F12E48">
        <w:rPr>
          <w:sz w:val="20"/>
          <w:szCs w:val="20"/>
          <w:lang w:val="de-CH"/>
        </w:rPr>
        <w:t>u</w:t>
      </w:r>
      <w:r w:rsidR="00EF0E6F" w:rsidRPr="00F12E48">
        <w:rPr>
          <w:sz w:val="20"/>
          <w:szCs w:val="20"/>
          <w:lang w:val="de-CH"/>
        </w:rPr>
        <w:t>rich</w:t>
      </w:r>
      <w:proofErr w:type="spellEnd"/>
      <w:r w:rsidR="00881BC8" w:rsidRPr="00F12E48">
        <w:rPr>
          <w:sz w:val="20"/>
          <w:szCs w:val="20"/>
          <w:lang w:val="de-CH"/>
        </w:rPr>
        <w:t xml:space="preserve">, </w:t>
      </w:r>
      <w:proofErr w:type="spellStart"/>
      <w:r w:rsidR="00881BC8" w:rsidRPr="00F12E48">
        <w:rPr>
          <w:sz w:val="20"/>
          <w:szCs w:val="20"/>
          <w:lang w:val="de-CH"/>
        </w:rPr>
        <w:t>Switzerland</w:t>
      </w:r>
      <w:proofErr w:type="spellEnd"/>
      <w:r w:rsidR="0048751C" w:rsidRPr="00F12E48">
        <w:rPr>
          <w:sz w:val="20"/>
          <w:szCs w:val="20"/>
          <w:lang w:val="de-CH"/>
        </w:rPr>
        <w:t xml:space="preserve"> | </w:t>
      </w:r>
      <w:r w:rsidR="00EF0E6F" w:rsidRPr="00F12E48">
        <w:rPr>
          <w:sz w:val="20"/>
          <w:szCs w:val="20"/>
          <w:lang w:val="de-CH"/>
        </w:rPr>
        <w:t>+41764044326</w:t>
      </w:r>
      <w:r w:rsidR="0048751C" w:rsidRPr="00F12E48">
        <w:rPr>
          <w:sz w:val="20"/>
          <w:szCs w:val="20"/>
          <w:lang w:val="de-CH"/>
        </w:rPr>
        <w:t xml:space="preserve"> | </w:t>
      </w:r>
      <w:r w:rsidR="00A268EC" w:rsidRPr="00F12E48">
        <w:rPr>
          <w:sz w:val="20"/>
          <w:szCs w:val="20"/>
          <w:lang w:val="de-CH"/>
        </w:rPr>
        <w:t>ilya@compliance-made-simple.ch</w:t>
      </w:r>
    </w:p>
    <w:p w14:paraId="500A68D4" w14:textId="77777777" w:rsidR="007A0230" w:rsidRPr="00817CC4" w:rsidRDefault="007A0230" w:rsidP="007A0230">
      <w:pPr>
        <w:pStyle w:val="Date"/>
        <w:outlineLvl w:val="0"/>
        <w:rPr>
          <w:color w:val="00B050"/>
          <w:sz w:val="20"/>
          <w:szCs w:val="20"/>
          <w:lang w:val="de-CH"/>
        </w:rPr>
      </w:pPr>
      <w:r w:rsidRPr="00C25AB2">
        <w:rPr>
          <w:color w:val="00B050"/>
          <w:sz w:val="20"/>
          <w:szCs w:val="20"/>
          <w:lang w:val="de-CH"/>
        </w:rPr>
        <w:t>[TODAY</w:t>
      </w:r>
      <w:r>
        <w:rPr>
          <w:color w:val="00B050"/>
          <w:sz w:val="20"/>
          <w:szCs w:val="20"/>
          <w:lang w:val="de-CH"/>
        </w:rPr>
        <w:t>]</w:t>
      </w:r>
    </w:p>
    <w:p w14:paraId="752F1DE6" w14:textId="77777777" w:rsidR="007730D7" w:rsidRPr="007730D7" w:rsidRDefault="007730D7" w:rsidP="007730D7">
      <w:pPr>
        <w:pStyle w:val="Salutation"/>
        <w:rPr>
          <w:b w:val="0"/>
          <w:spacing w:val="0"/>
          <w:sz w:val="20"/>
          <w:szCs w:val="20"/>
        </w:rPr>
      </w:pPr>
      <w:r w:rsidRPr="007730D7">
        <w:rPr>
          <w:b w:val="0"/>
          <w:spacing w:val="0"/>
          <w:sz w:val="20"/>
          <w:szCs w:val="20"/>
        </w:rPr>
        <w:t>Othman Kabbaj</w:t>
      </w:r>
    </w:p>
    <w:p w14:paraId="2B9AEB67" w14:textId="77777777" w:rsidR="007730D7" w:rsidRPr="007730D7" w:rsidRDefault="007730D7" w:rsidP="007730D7">
      <w:pPr>
        <w:pStyle w:val="Salutation"/>
        <w:rPr>
          <w:b w:val="0"/>
          <w:spacing w:val="0"/>
          <w:sz w:val="20"/>
          <w:szCs w:val="20"/>
        </w:rPr>
      </w:pPr>
      <w:proofErr w:type="spellStart"/>
      <w:r w:rsidRPr="007730D7">
        <w:rPr>
          <w:b w:val="0"/>
          <w:spacing w:val="0"/>
          <w:sz w:val="20"/>
          <w:szCs w:val="20"/>
        </w:rPr>
        <w:t>DueDeal</w:t>
      </w:r>
      <w:proofErr w:type="spellEnd"/>
      <w:r w:rsidRPr="007730D7">
        <w:rPr>
          <w:b w:val="0"/>
          <w:spacing w:val="0"/>
          <w:sz w:val="20"/>
          <w:szCs w:val="20"/>
        </w:rPr>
        <w:t xml:space="preserve"> Limited</w:t>
      </w:r>
    </w:p>
    <w:p w14:paraId="7145A901" w14:textId="77777777" w:rsidR="007730D7" w:rsidRPr="007730D7" w:rsidRDefault="007730D7" w:rsidP="007730D7">
      <w:pPr>
        <w:pStyle w:val="Salutation"/>
        <w:rPr>
          <w:b w:val="0"/>
          <w:spacing w:val="0"/>
          <w:sz w:val="20"/>
          <w:szCs w:val="20"/>
        </w:rPr>
      </w:pPr>
      <w:r w:rsidRPr="007730D7">
        <w:rPr>
          <w:b w:val="0"/>
          <w:spacing w:val="0"/>
          <w:sz w:val="20"/>
          <w:szCs w:val="20"/>
        </w:rPr>
        <w:t>71–75 Shelton Street, Covent Garden</w:t>
      </w:r>
    </w:p>
    <w:p w14:paraId="18717C5C" w14:textId="77777777" w:rsidR="007730D7" w:rsidRPr="007730D7" w:rsidRDefault="007730D7" w:rsidP="007730D7">
      <w:pPr>
        <w:pStyle w:val="Salutation"/>
        <w:rPr>
          <w:b w:val="0"/>
          <w:spacing w:val="0"/>
          <w:sz w:val="20"/>
          <w:szCs w:val="20"/>
          <w:lang w:val="de-CH"/>
        </w:rPr>
      </w:pPr>
      <w:r w:rsidRPr="007730D7">
        <w:rPr>
          <w:b w:val="0"/>
          <w:spacing w:val="0"/>
          <w:sz w:val="20"/>
          <w:szCs w:val="20"/>
          <w:lang w:val="de-CH"/>
        </w:rPr>
        <w:t>London WC2H 9JQ</w:t>
      </w:r>
    </w:p>
    <w:p w14:paraId="18F19CEB" w14:textId="54BC859A" w:rsidR="007730D7" w:rsidRDefault="007730D7" w:rsidP="007730D7">
      <w:pPr>
        <w:pStyle w:val="Salutation"/>
        <w:rPr>
          <w:b w:val="0"/>
          <w:spacing w:val="0"/>
          <w:sz w:val="20"/>
          <w:szCs w:val="20"/>
          <w:lang w:val="de-CH"/>
        </w:rPr>
      </w:pPr>
      <w:r w:rsidRPr="007730D7">
        <w:rPr>
          <w:b w:val="0"/>
          <w:spacing w:val="0"/>
          <w:sz w:val="20"/>
          <w:szCs w:val="20"/>
          <w:lang w:val="de-CH"/>
        </w:rPr>
        <w:t>United Kingdom</w:t>
      </w:r>
    </w:p>
    <w:p w14:paraId="2722F390" w14:textId="77777777" w:rsidR="001110DF" w:rsidRPr="00816A92" w:rsidRDefault="001110DF" w:rsidP="001110DF">
      <w:pPr>
        <w:pStyle w:val="Salutation"/>
        <w:rPr>
          <w:sz w:val="20"/>
          <w:szCs w:val="20"/>
          <w:lang w:val="de-CH"/>
        </w:rPr>
      </w:pPr>
    </w:p>
    <w:p w14:paraId="02E69DB4" w14:textId="5DF4A9A8" w:rsidR="001110DF" w:rsidRPr="00EE57A1" w:rsidRDefault="001110DF" w:rsidP="001110DF">
      <w:pPr>
        <w:pStyle w:val="Salutation"/>
        <w:rPr>
          <w:sz w:val="20"/>
          <w:szCs w:val="20"/>
        </w:rPr>
      </w:pPr>
      <w:r>
        <w:rPr>
          <w:sz w:val="20"/>
          <w:szCs w:val="20"/>
        </w:rPr>
        <w:t xml:space="preserve">Dear </w:t>
      </w:r>
      <w:r w:rsidR="007730D7">
        <w:rPr>
          <w:sz w:val="20"/>
          <w:szCs w:val="20"/>
        </w:rPr>
        <w:t>Othman</w:t>
      </w:r>
    </w:p>
    <w:p w14:paraId="39E8F3F0" w14:textId="77777777" w:rsidR="007A0230" w:rsidRPr="000B2FF1" w:rsidRDefault="007A0230" w:rsidP="007A0230">
      <w:pPr>
        <w:jc w:val="both"/>
        <w:rPr>
          <w:sz w:val="20"/>
          <w:szCs w:val="20"/>
        </w:rPr>
      </w:pPr>
      <w:r w:rsidRPr="00881BC8">
        <w:rPr>
          <w:sz w:val="20"/>
          <w:szCs w:val="20"/>
        </w:rPr>
        <w:t xml:space="preserve">Please find below </w:t>
      </w:r>
      <w:r>
        <w:rPr>
          <w:sz w:val="20"/>
          <w:szCs w:val="20"/>
        </w:rPr>
        <w:t>the</w:t>
      </w:r>
      <w:r w:rsidRPr="00881BC8">
        <w:rPr>
          <w:sz w:val="20"/>
          <w:szCs w:val="20"/>
        </w:rPr>
        <w:t xml:space="preserve"> invoice for the</w:t>
      </w:r>
      <w:r>
        <w:rPr>
          <w:sz w:val="20"/>
          <w:szCs w:val="20"/>
        </w:rPr>
        <w:t xml:space="preserve"> </w:t>
      </w:r>
      <w:r w:rsidRPr="00881BC8">
        <w:rPr>
          <w:sz w:val="20"/>
          <w:szCs w:val="20"/>
        </w:rPr>
        <w:t xml:space="preserve">efforts </w:t>
      </w:r>
      <w:r>
        <w:rPr>
          <w:sz w:val="20"/>
          <w:szCs w:val="20"/>
        </w:rPr>
        <w:t>in [LAST_MONTH]</w:t>
      </w:r>
      <w:r w:rsidRPr="00881BC8">
        <w:rPr>
          <w:sz w:val="20"/>
          <w:szCs w:val="20"/>
        </w:rPr>
        <w:t>:</w:t>
      </w:r>
    </w:p>
    <w:tbl>
      <w:tblPr>
        <w:tblStyle w:val="PlainTable3"/>
        <w:tblW w:w="9654" w:type="dxa"/>
        <w:tblLook w:val="04A0" w:firstRow="1" w:lastRow="0" w:firstColumn="1" w:lastColumn="0" w:noHBand="0" w:noVBand="1"/>
      </w:tblPr>
      <w:tblGrid>
        <w:gridCol w:w="1216"/>
        <w:gridCol w:w="2050"/>
        <w:gridCol w:w="4865"/>
        <w:gridCol w:w="1523"/>
      </w:tblGrid>
      <w:tr w:rsidR="007A0230" w:rsidRPr="00CC7438" w14:paraId="7C1253F7" w14:textId="77777777" w:rsidTr="00F26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6" w:type="dxa"/>
          </w:tcPr>
          <w:p w14:paraId="38E31C00" w14:textId="77777777" w:rsidR="007A0230" w:rsidRPr="00CC7438" w:rsidRDefault="007A0230" w:rsidP="00F2680B">
            <w:pPr>
              <w:pStyle w:val="Closing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DATE</w:t>
            </w:r>
          </w:p>
        </w:tc>
        <w:tc>
          <w:tcPr>
            <w:tcW w:w="2050" w:type="dxa"/>
          </w:tcPr>
          <w:p w14:paraId="7BB5EF5B" w14:textId="77777777" w:rsidR="007A0230" w:rsidRPr="00CC7438" w:rsidRDefault="007A0230" w:rsidP="00F2680B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topic</w:t>
            </w:r>
          </w:p>
        </w:tc>
        <w:tc>
          <w:tcPr>
            <w:tcW w:w="4865" w:type="dxa"/>
          </w:tcPr>
          <w:p w14:paraId="0DAC8194" w14:textId="77777777" w:rsidR="007A0230" w:rsidRPr="00CC7438" w:rsidRDefault="007A0230" w:rsidP="00F2680B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Efforts</w:t>
            </w:r>
          </w:p>
        </w:tc>
        <w:tc>
          <w:tcPr>
            <w:tcW w:w="1523" w:type="dxa"/>
          </w:tcPr>
          <w:p w14:paraId="2DF3C67C" w14:textId="77777777" w:rsidR="007A0230" w:rsidRPr="00CC7438" w:rsidRDefault="007A0230" w:rsidP="00F2680B">
            <w:pPr>
              <w:pStyle w:val="Clos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hours</w:t>
            </w:r>
          </w:p>
        </w:tc>
      </w:tr>
      <w:tr w:rsidR="007A0230" w:rsidRPr="006C458F" w14:paraId="579FDD7E" w14:textId="77777777" w:rsidTr="00F26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662C3186" w14:textId="77777777" w:rsidR="007A0230" w:rsidRPr="006C458F" w:rsidRDefault="007A0230" w:rsidP="00F2680B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4874D931" w14:textId="77777777" w:rsidR="007A0230" w:rsidRPr="006C458F" w:rsidRDefault="007A0230" w:rsidP="00F2680B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  <w:vAlign w:val="bottom"/>
          </w:tcPr>
          <w:p w14:paraId="45BCFBC6" w14:textId="77777777" w:rsidR="007A0230" w:rsidRPr="006C458F" w:rsidRDefault="007A0230" w:rsidP="00F2680B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7E13C600" w14:textId="77777777" w:rsidR="007A0230" w:rsidRPr="006C458F" w:rsidRDefault="007A0230" w:rsidP="00F2680B">
            <w:pPr>
              <w:pStyle w:val="Clos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7A0230" w:rsidRPr="006C458F" w14:paraId="799D6301" w14:textId="77777777" w:rsidTr="00F26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2B010F67" w14:textId="77777777" w:rsidR="007A0230" w:rsidRPr="006C458F" w:rsidRDefault="007A0230" w:rsidP="00F2680B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62B8BA15" w14:textId="77777777" w:rsidR="007A0230" w:rsidRPr="006C458F" w:rsidRDefault="007A0230" w:rsidP="00F2680B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  <w:vAlign w:val="bottom"/>
          </w:tcPr>
          <w:p w14:paraId="63C7A566" w14:textId="77777777" w:rsidR="007A0230" w:rsidRPr="006C458F" w:rsidRDefault="007A0230" w:rsidP="00F2680B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7D2117DD" w14:textId="77777777" w:rsidR="007A0230" w:rsidRPr="006C458F" w:rsidRDefault="007A0230" w:rsidP="00F2680B">
            <w:pPr>
              <w:pStyle w:val="Clos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3555C958" w14:textId="7E412EBF" w:rsidR="00C92596" w:rsidRDefault="00816A92" w:rsidP="00C92596">
      <w:pPr>
        <w:tabs>
          <w:tab w:val="right" w:pos="9639"/>
        </w:tabs>
        <w:rPr>
          <w:sz w:val="20"/>
          <w:szCs w:val="20"/>
        </w:rPr>
      </w:pPr>
      <w:r>
        <w:rPr>
          <w:sz w:val="20"/>
          <w:szCs w:val="20"/>
        </w:rPr>
        <w:br/>
      </w:r>
      <w:r w:rsidR="007A0230" w:rsidRPr="00C6303B">
        <w:rPr>
          <w:sz w:val="20"/>
          <w:szCs w:val="20"/>
        </w:rPr>
        <w:t>Total efforts for under this invoice (</w:t>
      </w:r>
      <w:r w:rsidR="007A0230" w:rsidRPr="00C6303B">
        <w:rPr>
          <w:sz w:val="18"/>
          <w:szCs w:val="18"/>
        </w:rPr>
        <w:t xml:space="preserve">[TOTAL_HOURS] </w:t>
      </w:r>
      <w:r w:rsidR="007A0230" w:rsidRPr="00C6303B">
        <w:rPr>
          <w:sz w:val="20"/>
          <w:szCs w:val="20"/>
        </w:rPr>
        <w:t xml:space="preserve">hours * </w:t>
      </w:r>
      <w:r w:rsidR="0012569D">
        <w:rPr>
          <w:sz w:val="20"/>
          <w:szCs w:val="20"/>
        </w:rPr>
        <w:t>[RATE]</w:t>
      </w:r>
      <w:r w:rsidR="0012569D" w:rsidRPr="00C6303B">
        <w:rPr>
          <w:sz w:val="20"/>
          <w:szCs w:val="20"/>
        </w:rPr>
        <w:t xml:space="preserve"> </w:t>
      </w:r>
      <w:r w:rsidR="007A0230" w:rsidRPr="00C6303B">
        <w:rPr>
          <w:sz w:val="20"/>
          <w:szCs w:val="20"/>
        </w:rPr>
        <w:t xml:space="preserve">per hour): </w:t>
      </w:r>
      <w:r w:rsidR="007A0230" w:rsidRPr="00C6303B">
        <w:rPr>
          <w:sz w:val="20"/>
          <w:szCs w:val="20"/>
        </w:rPr>
        <w:tab/>
        <w:t>[MONEY_TOTAL]</w:t>
      </w:r>
      <w:r w:rsidR="007A0230" w:rsidRPr="00C6303B">
        <w:rPr>
          <w:sz w:val="20"/>
          <w:szCs w:val="20"/>
        </w:rPr>
        <w:br/>
      </w:r>
    </w:p>
    <w:p w14:paraId="33FA753E" w14:textId="371A1481" w:rsidR="007A0230" w:rsidRPr="00C6303B" w:rsidRDefault="007A0230" w:rsidP="00C92596">
      <w:pPr>
        <w:tabs>
          <w:tab w:val="right" w:pos="9639"/>
        </w:tabs>
        <w:rPr>
          <w:sz w:val="20"/>
          <w:szCs w:val="20"/>
        </w:rPr>
      </w:pPr>
      <w:r w:rsidRPr="00C6303B">
        <w:rPr>
          <w:sz w:val="20"/>
          <w:szCs w:val="20"/>
        </w:rPr>
        <w:t>Please transfer [MONEY_TOTAL] to the following bank account by at latest [PAY_BY_DATE]:</w:t>
      </w:r>
    </w:p>
    <w:p w14:paraId="43839C12" w14:textId="5B332558" w:rsidR="00817CC4" w:rsidRPr="00C77C1F" w:rsidRDefault="00A268EC" w:rsidP="00A268EC">
      <w:pPr>
        <w:tabs>
          <w:tab w:val="left" w:pos="1985"/>
        </w:tabs>
        <w:rPr>
          <w:sz w:val="20"/>
          <w:szCs w:val="20"/>
        </w:rPr>
      </w:pPr>
      <w:r w:rsidRPr="00C77C1F">
        <w:rPr>
          <w:sz w:val="20"/>
          <w:szCs w:val="20"/>
        </w:rPr>
        <w:t xml:space="preserve">Account Owner: </w:t>
      </w:r>
      <w:r w:rsidRPr="00C77C1F">
        <w:rPr>
          <w:sz w:val="20"/>
          <w:szCs w:val="20"/>
        </w:rPr>
        <w:tab/>
        <w:t>Compliance Made Simple GmbH</w:t>
      </w:r>
      <w:r w:rsidRPr="00C77C1F">
        <w:rPr>
          <w:sz w:val="20"/>
          <w:szCs w:val="20"/>
        </w:rPr>
        <w:br/>
        <w:t xml:space="preserve">Account Address: </w:t>
      </w:r>
      <w:r w:rsidRPr="00C77C1F">
        <w:rPr>
          <w:sz w:val="20"/>
          <w:szCs w:val="20"/>
        </w:rPr>
        <w:tab/>
      </w:r>
      <w:proofErr w:type="spellStart"/>
      <w:r w:rsidRPr="00C77C1F">
        <w:rPr>
          <w:sz w:val="20"/>
          <w:szCs w:val="20"/>
        </w:rPr>
        <w:t>Fronwaldstrasse</w:t>
      </w:r>
      <w:proofErr w:type="spellEnd"/>
      <w:r w:rsidRPr="00C77C1F">
        <w:rPr>
          <w:sz w:val="20"/>
          <w:szCs w:val="20"/>
        </w:rPr>
        <w:t xml:space="preserve"> 128, 8046 Zurich, Switzerland</w:t>
      </w:r>
      <w:r w:rsidRPr="00C77C1F">
        <w:rPr>
          <w:sz w:val="20"/>
          <w:szCs w:val="20"/>
        </w:rPr>
        <w:br/>
        <w:t xml:space="preserve">IBAN: </w:t>
      </w:r>
      <w:r w:rsidRPr="00C77C1F">
        <w:rPr>
          <w:sz w:val="20"/>
          <w:szCs w:val="20"/>
        </w:rPr>
        <w:tab/>
      </w:r>
      <w:r w:rsidR="009705EB" w:rsidRPr="009705EB">
        <w:rPr>
          <w:sz w:val="20"/>
          <w:szCs w:val="20"/>
        </w:rPr>
        <w:t>CH46 0900 0000 1669 3486 3</w:t>
      </w:r>
      <w:r w:rsidRPr="00C77C1F">
        <w:rPr>
          <w:sz w:val="20"/>
          <w:szCs w:val="20"/>
        </w:rPr>
        <w:br/>
        <w:t xml:space="preserve">BIC: </w:t>
      </w:r>
      <w:r w:rsidRPr="00C77C1F">
        <w:rPr>
          <w:sz w:val="20"/>
          <w:szCs w:val="20"/>
        </w:rPr>
        <w:tab/>
      </w:r>
      <w:r w:rsidR="009705EB" w:rsidRPr="009705EB">
        <w:rPr>
          <w:sz w:val="20"/>
          <w:szCs w:val="20"/>
        </w:rPr>
        <w:t>POFICHBEXXX</w:t>
      </w:r>
      <w:r w:rsidRPr="00C77C1F">
        <w:rPr>
          <w:sz w:val="20"/>
          <w:szCs w:val="20"/>
        </w:rPr>
        <w:br/>
        <w:t xml:space="preserve">Currency: </w:t>
      </w:r>
      <w:r w:rsidRPr="00C77C1F">
        <w:rPr>
          <w:sz w:val="20"/>
          <w:szCs w:val="20"/>
        </w:rPr>
        <w:tab/>
      </w:r>
      <w:r w:rsidR="009705EB">
        <w:rPr>
          <w:sz w:val="20"/>
          <w:szCs w:val="20"/>
        </w:rPr>
        <w:t>USD</w:t>
      </w:r>
      <w:r w:rsidRPr="00C77C1F">
        <w:rPr>
          <w:sz w:val="20"/>
          <w:szCs w:val="20"/>
        </w:rPr>
        <w:br/>
        <w:t xml:space="preserve">Bank address: </w:t>
      </w:r>
      <w:r w:rsidRPr="00C77C1F">
        <w:rPr>
          <w:sz w:val="20"/>
          <w:szCs w:val="20"/>
        </w:rPr>
        <w:tab/>
      </w:r>
      <w:proofErr w:type="spellStart"/>
      <w:r w:rsidRPr="00C77C1F">
        <w:rPr>
          <w:sz w:val="20"/>
          <w:szCs w:val="20"/>
        </w:rPr>
        <w:t>PostFinance</w:t>
      </w:r>
      <w:proofErr w:type="spellEnd"/>
      <w:r w:rsidRPr="00C77C1F">
        <w:rPr>
          <w:sz w:val="20"/>
          <w:szCs w:val="20"/>
        </w:rPr>
        <w:t xml:space="preserve"> AG, </w:t>
      </w:r>
      <w:proofErr w:type="spellStart"/>
      <w:r w:rsidRPr="00C77C1F">
        <w:rPr>
          <w:sz w:val="20"/>
          <w:szCs w:val="20"/>
        </w:rPr>
        <w:t>Mingerstrasse</w:t>
      </w:r>
      <w:proofErr w:type="spellEnd"/>
      <w:r w:rsidRPr="00C77C1F">
        <w:rPr>
          <w:sz w:val="20"/>
          <w:szCs w:val="20"/>
        </w:rPr>
        <w:t xml:space="preserve"> 20, Bern, Switzerland</w:t>
      </w:r>
    </w:p>
    <w:p w14:paraId="2F7A1D3D" w14:textId="77777777" w:rsidR="0033204F" w:rsidRPr="00C77C1F" w:rsidRDefault="0033204F" w:rsidP="0033204F">
      <w:pPr>
        <w:rPr>
          <w:sz w:val="20"/>
          <w:szCs w:val="20"/>
        </w:rPr>
      </w:pPr>
      <w:r w:rsidRPr="00C77C1F">
        <w:rPr>
          <w:sz w:val="20"/>
          <w:szCs w:val="20"/>
        </w:rPr>
        <w:t>This service is not subject to VAT.</w:t>
      </w:r>
    </w:p>
    <w:p w14:paraId="6922C7C1" w14:textId="3F00362D" w:rsidR="00C631E8" w:rsidRPr="00C77C1F" w:rsidRDefault="00C631E8" w:rsidP="00A268EC">
      <w:pPr>
        <w:tabs>
          <w:tab w:val="left" w:pos="1985"/>
        </w:tabs>
        <w:rPr>
          <w:sz w:val="20"/>
          <w:szCs w:val="20"/>
        </w:rPr>
      </w:pPr>
      <w:r w:rsidRPr="00C77C1F">
        <w:rPr>
          <w:sz w:val="20"/>
          <w:szCs w:val="20"/>
        </w:rPr>
        <w:t>Thanks for the trust and best regards</w:t>
      </w:r>
      <w:r w:rsidRPr="00C77C1F">
        <w:rPr>
          <w:sz w:val="20"/>
          <w:szCs w:val="20"/>
        </w:rPr>
        <w:br/>
        <w:t>Compliance Made Simple GmbH</w:t>
      </w:r>
    </w:p>
    <w:sectPr w:rsidR="00C631E8" w:rsidRPr="00C77C1F" w:rsidSect="00D509EA">
      <w:headerReference w:type="default" r:id="rId7"/>
      <w:footerReference w:type="default" r:id="rId8"/>
      <w:headerReference w:type="first" r:id="rId9"/>
      <w:pgSz w:w="12240" w:h="15840"/>
      <w:pgMar w:top="1152" w:right="1123" w:bottom="891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D70FD" w14:textId="77777777" w:rsidR="00D81ECD" w:rsidRDefault="00D81ECD">
      <w:pPr>
        <w:spacing w:after="0" w:line="240" w:lineRule="auto"/>
      </w:pPr>
      <w:r>
        <w:separator/>
      </w:r>
    </w:p>
  </w:endnote>
  <w:endnote w:type="continuationSeparator" w:id="0">
    <w:p w14:paraId="45BA88D7" w14:textId="77777777" w:rsidR="00D81ECD" w:rsidRDefault="00D81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6E2B6" w14:textId="77777777" w:rsidR="00F72272" w:rsidRDefault="00E5559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46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E8CFC" w14:textId="77777777" w:rsidR="00D81ECD" w:rsidRDefault="00D81ECD">
      <w:pPr>
        <w:spacing w:after="0" w:line="240" w:lineRule="auto"/>
      </w:pPr>
      <w:r>
        <w:separator/>
      </w:r>
    </w:p>
  </w:footnote>
  <w:footnote w:type="continuationSeparator" w:id="0">
    <w:p w14:paraId="0D79F4CF" w14:textId="77777777" w:rsidR="00D81ECD" w:rsidRDefault="00D81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B450D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91BDCD" wp14:editId="712A34B3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8052E76" id="Group 4" o:spid="_x0000_s1026" alt="Background rectangle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" fillcolor="#00b050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" fillcolor="#00b050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BE61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7B139A8" wp14:editId="20A9DE8F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DBC3015" id="Group 5" o:spid="_x0000_s1026" alt="Background rectangle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" fillcolor="#00b050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" fillcolor="#00b050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44102D4"/>
    <w:multiLevelType w:val="hybridMultilevel"/>
    <w:tmpl w:val="4498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065266">
    <w:abstractNumId w:val="9"/>
  </w:num>
  <w:num w:numId="2" w16cid:durableId="736977115">
    <w:abstractNumId w:val="7"/>
  </w:num>
  <w:num w:numId="3" w16cid:durableId="1223297911">
    <w:abstractNumId w:val="6"/>
  </w:num>
  <w:num w:numId="4" w16cid:durableId="2033610698">
    <w:abstractNumId w:val="5"/>
  </w:num>
  <w:num w:numId="5" w16cid:durableId="621109360">
    <w:abstractNumId w:val="4"/>
  </w:num>
  <w:num w:numId="6" w16cid:durableId="200678105">
    <w:abstractNumId w:val="8"/>
  </w:num>
  <w:num w:numId="7" w16cid:durableId="1529562001">
    <w:abstractNumId w:val="3"/>
  </w:num>
  <w:num w:numId="8" w16cid:durableId="1020350138">
    <w:abstractNumId w:val="2"/>
  </w:num>
  <w:num w:numId="9" w16cid:durableId="286856389">
    <w:abstractNumId w:val="1"/>
  </w:num>
  <w:num w:numId="10" w16cid:durableId="1413743384">
    <w:abstractNumId w:val="0"/>
  </w:num>
  <w:num w:numId="11" w16cid:durableId="2694400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6F"/>
    <w:rsid w:val="000218C7"/>
    <w:rsid w:val="000659CF"/>
    <w:rsid w:val="000802AF"/>
    <w:rsid w:val="00081205"/>
    <w:rsid w:val="000F1657"/>
    <w:rsid w:val="000F3B37"/>
    <w:rsid w:val="000F747C"/>
    <w:rsid w:val="00100477"/>
    <w:rsid w:val="001110DF"/>
    <w:rsid w:val="00113B71"/>
    <w:rsid w:val="0012569D"/>
    <w:rsid w:val="00125BEF"/>
    <w:rsid w:val="001379DF"/>
    <w:rsid w:val="00166F8F"/>
    <w:rsid w:val="001862D8"/>
    <w:rsid w:val="001A2792"/>
    <w:rsid w:val="001D448D"/>
    <w:rsid w:val="001D71BD"/>
    <w:rsid w:val="00215239"/>
    <w:rsid w:val="00221A6B"/>
    <w:rsid w:val="00231ACE"/>
    <w:rsid w:val="00245FE6"/>
    <w:rsid w:val="00251664"/>
    <w:rsid w:val="00262637"/>
    <w:rsid w:val="00293022"/>
    <w:rsid w:val="002A4CFB"/>
    <w:rsid w:val="002E186A"/>
    <w:rsid w:val="002F32EF"/>
    <w:rsid w:val="00301EEA"/>
    <w:rsid w:val="00313446"/>
    <w:rsid w:val="003143E5"/>
    <w:rsid w:val="0033204F"/>
    <w:rsid w:val="00343EB6"/>
    <w:rsid w:val="00355400"/>
    <w:rsid w:val="0035740B"/>
    <w:rsid w:val="003666E8"/>
    <w:rsid w:val="00366E02"/>
    <w:rsid w:val="00382016"/>
    <w:rsid w:val="003C5B84"/>
    <w:rsid w:val="003D21B2"/>
    <w:rsid w:val="003D349C"/>
    <w:rsid w:val="003D35D4"/>
    <w:rsid w:val="003F5321"/>
    <w:rsid w:val="0042094D"/>
    <w:rsid w:val="00460B4B"/>
    <w:rsid w:val="0048751C"/>
    <w:rsid w:val="00495435"/>
    <w:rsid w:val="004A263F"/>
    <w:rsid w:val="004B4587"/>
    <w:rsid w:val="004D3D47"/>
    <w:rsid w:val="00501646"/>
    <w:rsid w:val="00505960"/>
    <w:rsid w:val="00524427"/>
    <w:rsid w:val="00542852"/>
    <w:rsid w:val="005440DF"/>
    <w:rsid w:val="005478D1"/>
    <w:rsid w:val="00571640"/>
    <w:rsid w:val="00577AAE"/>
    <w:rsid w:val="00586379"/>
    <w:rsid w:val="005A188F"/>
    <w:rsid w:val="005B2E39"/>
    <w:rsid w:val="005C63F6"/>
    <w:rsid w:val="005D5580"/>
    <w:rsid w:val="005F7C7E"/>
    <w:rsid w:val="00684347"/>
    <w:rsid w:val="00696D77"/>
    <w:rsid w:val="006B5A9D"/>
    <w:rsid w:val="006F255F"/>
    <w:rsid w:val="006F2C12"/>
    <w:rsid w:val="007005D7"/>
    <w:rsid w:val="007305E9"/>
    <w:rsid w:val="007545FC"/>
    <w:rsid w:val="007730D7"/>
    <w:rsid w:val="00775AFB"/>
    <w:rsid w:val="007A0230"/>
    <w:rsid w:val="007C319D"/>
    <w:rsid w:val="007D0CE9"/>
    <w:rsid w:val="0080150A"/>
    <w:rsid w:val="00816A92"/>
    <w:rsid w:val="00817CC4"/>
    <w:rsid w:val="00881BC8"/>
    <w:rsid w:val="008845B7"/>
    <w:rsid w:val="00891C6D"/>
    <w:rsid w:val="008C1E12"/>
    <w:rsid w:val="00905616"/>
    <w:rsid w:val="00912720"/>
    <w:rsid w:val="0094218F"/>
    <w:rsid w:val="009566B3"/>
    <w:rsid w:val="00962F10"/>
    <w:rsid w:val="009705EB"/>
    <w:rsid w:val="00997DE8"/>
    <w:rsid w:val="009D1771"/>
    <w:rsid w:val="009D3006"/>
    <w:rsid w:val="00A03180"/>
    <w:rsid w:val="00A268EC"/>
    <w:rsid w:val="00A426AE"/>
    <w:rsid w:val="00A47B66"/>
    <w:rsid w:val="00A74758"/>
    <w:rsid w:val="00AA77E8"/>
    <w:rsid w:val="00AB2598"/>
    <w:rsid w:val="00AC6117"/>
    <w:rsid w:val="00AC74D6"/>
    <w:rsid w:val="00AC7767"/>
    <w:rsid w:val="00B146AB"/>
    <w:rsid w:val="00B53701"/>
    <w:rsid w:val="00B5729A"/>
    <w:rsid w:val="00BA5139"/>
    <w:rsid w:val="00BC467A"/>
    <w:rsid w:val="00BE1985"/>
    <w:rsid w:val="00C35015"/>
    <w:rsid w:val="00C631E8"/>
    <w:rsid w:val="00C77C1F"/>
    <w:rsid w:val="00C817B4"/>
    <w:rsid w:val="00C908FB"/>
    <w:rsid w:val="00C92596"/>
    <w:rsid w:val="00CD1E66"/>
    <w:rsid w:val="00CD3FFF"/>
    <w:rsid w:val="00D22EBE"/>
    <w:rsid w:val="00D348DF"/>
    <w:rsid w:val="00D509EA"/>
    <w:rsid w:val="00D50B60"/>
    <w:rsid w:val="00D5522A"/>
    <w:rsid w:val="00D564BF"/>
    <w:rsid w:val="00D81ECD"/>
    <w:rsid w:val="00D86233"/>
    <w:rsid w:val="00DC42E9"/>
    <w:rsid w:val="00DD04B4"/>
    <w:rsid w:val="00E12A45"/>
    <w:rsid w:val="00E52129"/>
    <w:rsid w:val="00E5559C"/>
    <w:rsid w:val="00E63340"/>
    <w:rsid w:val="00E8615C"/>
    <w:rsid w:val="00E9588A"/>
    <w:rsid w:val="00EB3DA2"/>
    <w:rsid w:val="00EC032B"/>
    <w:rsid w:val="00EF0E6F"/>
    <w:rsid w:val="00F12E48"/>
    <w:rsid w:val="00F41F54"/>
    <w:rsid w:val="00F51AFE"/>
    <w:rsid w:val="00F634E2"/>
    <w:rsid w:val="00F72272"/>
    <w:rsid w:val="00F72987"/>
    <w:rsid w:val="00F73323"/>
    <w:rsid w:val="00F762C7"/>
    <w:rsid w:val="00F810DF"/>
    <w:rsid w:val="00F86C24"/>
    <w:rsid w:val="00FD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7A2F6"/>
  <w15:chartTrackingRefBased/>
  <w15:docId w15:val="{95251706-D960-3F42-AB66-F4DCB173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E02"/>
    <w:rPr>
      <w:color w:val="4A5C6E" w:themeColor="accent3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link w:val="DateChar"/>
    <w:uiPriority w:val="3"/>
    <w:qFormat/>
    <w:pPr>
      <w:spacing w:line="240" w:lineRule="auto"/>
    </w:pPr>
    <w:rPr>
      <w:b/>
      <w:spacing w:val="21"/>
    </w:rPr>
  </w:style>
  <w:style w:type="paragraph" w:styleId="Title">
    <w:name w:val="Title"/>
    <w:basedOn w:val="Normal"/>
    <w:link w:val="TitleChar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SenderContactInfo">
    <w:name w:val="Sender Contact Info"/>
    <w:basedOn w:val="Normal"/>
    <w:uiPriority w:val="2"/>
    <w:qFormat/>
    <w:pPr>
      <w:spacing w:after="9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character" w:customStyle="1" w:styleId="DateChar">
    <w:name w:val="Date Char"/>
    <w:basedOn w:val="DefaultParagraphFont"/>
    <w:link w:val="Date"/>
    <w:uiPriority w:val="3"/>
    <w:rPr>
      <w:b/>
      <w:spacing w:val="21"/>
    </w:rPr>
  </w:style>
  <w:style w:type="paragraph" w:styleId="Signature">
    <w:name w:val="Signature"/>
    <w:basedOn w:val="Normal"/>
    <w:link w:val="SignatureChar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SignatureChar">
    <w:name w:val="Signature Char"/>
    <w:basedOn w:val="DefaultParagraphFont"/>
    <w:link w:val="Signature"/>
    <w:uiPriority w:val="7"/>
    <w:rPr>
      <w:b/>
      <w:spacing w:val="21"/>
    </w:rPr>
  </w:style>
  <w:style w:type="paragraph" w:styleId="Salutation">
    <w:name w:val="Salutation"/>
    <w:basedOn w:val="Normal"/>
    <w:next w:val="Normal"/>
    <w:link w:val="SalutationChar"/>
    <w:uiPriority w:val="5"/>
    <w:qFormat/>
    <w:pPr>
      <w:spacing w:before="800"/>
      <w:contextualSpacing/>
    </w:pPr>
    <w:rPr>
      <w:b/>
      <w:spacing w:val="21"/>
    </w:rPr>
  </w:style>
  <w:style w:type="paragraph" w:customStyle="1" w:styleId="Name">
    <w:name w:val="Name"/>
    <w:basedOn w:val="Normal"/>
    <w:link w:val="NameChar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paragraph" w:customStyle="1" w:styleId="RecipientContactInfo">
    <w:name w:val="Recipient Contact Info"/>
    <w:basedOn w:val="Normal"/>
    <w:link w:val="RecipientContactInfoChar"/>
    <w:uiPriority w:val="4"/>
    <w:qFormat/>
    <w:pPr>
      <w:spacing w:line="240" w:lineRule="auto"/>
      <w:contextualSpacing/>
    </w:pPr>
  </w:style>
  <w:style w:type="character" w:customStyle="1" w:styleId="RecipientContactInfoChar">
    <w:name w:val="Recipient Contact Info Char"/>
    <w:basedOn w:val="DefaultParagraphFont"/>
    <w:link w:val="RecipientContactInfo"/>
    <w:uiPriority w:val="4"/>
  </w:style>
  <w:style w:type="character" w:customStyle="1" w:styleId="SalutationChar">
    <w:name w:val="Salutation Char"/>
    <w:basedOn w:val="DefaultParagraphFont"/>
    <w:link w:val="Salutation"/>
    <w:uiPriority w:val="5"/>
    <w:rPr>
      <w:b/>
      <w:spacing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Closing">
    <w:name w:val="Closing"/>
    <w:basedOn w:val="Normal"/>
    <w:next w:val="Signature"/>
    <w:link w:val="ClosingChar"/>
    <w:uiPriority w:val="6"/>
    <w:qFormat/>
    <w:rsid w:val="0048751C"/>
  </w:style>
  <w:style w:type="character" w:customStyle="1" w:styleId="ClosingChar">
    <w:name w:val="Closing Char"/>
    <w:basedOn w:val="DefaultParagraphFont"/>
    <w:link w:val="Closing"/>
    <w:uiPriority w:val="6"/>
    <w:rsid w:val="0048751C"/>
  </w:style>
  <w:style w:type="table" w:styleId="TableGrid">
    <w:name w:val="Table Grid"/>
    <w:basedOn w:val="TableNormal"/>
    <w:uiPriority w:val="39"/>
    <w:rsid w:val="007C3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C31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9302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022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68EC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8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04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2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8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9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lyav/Library/Containers/com.microsoft.Word/Data/Library/Application%20Support/Microsoft/Office/16.0/DTS/en-US%7bC2285EF3-C6CB-4E4E-808B-6E761E2E4A2B%7d/%7b7B0E6031-C9BE-8044-909B-0B84213ABB9D%7dtf1000208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13F4FC926C0A4A9668E58A48238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5FA99-EF14-D943-9A5D-31295DB91F5B}"/>
      </w:docPartPr>
      <w:docPartBody>
        <w:p w:rsidR="00D73ECF" w:rsidRDefault="009A549F">
          <w:pPr>
            <w:pStyle w:val="B313F4FC926C0A4A9668E58A4823830E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9F"/>
    <w:rsid w:val="00017E40"/>
    <w:rsid w:val="000218C7"/>
    <w:rsid w:val="000802AF"/>
    <w:rsid w:val="000D651A"/>
    <w:rsid w:val="000E502C"/>
    <w:rsid w:val="000F1045"/>
    <w:rsid w:val="000F1657"/>
    <w:rsid w:val="00161044"/>
    <w:rsid w:val="001A2792"/>
    <w:rsid w:val="0021039C"/>
    <w:rsid w:val="0027218D"/>
    <w:rsid w:val="00282A98"/>
    <w:rsid w:val="002B3948"/>
    <w:rsid w:val="002C1FEC"/>
    <w:rsid w:val="002E186A"/>
    <w:rsid w:val="00382016"/>
    <w:rsid w:val="003B703C"/>
    <w:rsid w:val="004B0584"/>
    <w:rsid w:val="004C3831"/>
    <w:rsid w:val="004D5F0F"/>
    <w:rsid w:val="00505960"/>
    <w:rsid w:val="005B1615"/>
    <w:rsid w:val="005C63F6"/>
    <w:rsid w:val="005D5580"/>
    <w:rsid w:val="006A22EF"/>
    <w:rsid w:val="0073261F"/>
    <w:rsid w:val="007545FC"/>
    <w:rsid w:val="00780372"/>
    <w:rsid w:val="00791D4E"/>
    <w:rsid w:val="0086199E"/>
    <w:rsid w:val="008646C7"/>
    <w:rsid w:val="0089685D"/>
    <w:rsid w:val="008B5947"/>
    <w:rsid w:val="0094218F"/>
    <w:rsid w:val="009566B3"/>
    <w:rsid w:val="00957F87"/>
    <w:rsid w:val="009A549F"/>
    <w:rsid w:val="00A22905"/>
    <w:rsid w:val="00A578F4"/>
    <w:rsid w:val="00A74A4B"/>
    <w:rsid w:val="00B12624"/>
    <w:rsid w:val="00B8654F"/>
    <w:rsid w:val="00BA5640"/>
    <w:rsid w:val="00BF21F9"/>
    <w:rsid w:val="00C35015"/>
    <w:rsid w:val="00C817B4"/>
    <w:rsid w:val="00CA6660"/>
    <w:rsid w:val="00CD3FFF"/>
    <w:rsid w:val="00D01B48"/>
    <w:rsid w:val="00D73ECF"/>
    <w:rsid w:val="00E0609F"/>
    <w:rsid w:val="00E46304"/>
    <w:rsid w:val="00F51AFE"/>
    <w:rsid w:val="00F93ECF"/>
    <w:rsid w:val="00FA1A5B"/>
    <w:rsid w:val="00FC2BD6"/>
    <w:rsid w:val="00FC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313F4FC926C0A4A9668E58A4823830E">
    <w:name w:val="B313F4FC926C0A4A9668E58A482383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{7B0E6031-C9BE-8044-909B-0B84213ABB9D}tf10002080.dotx</Template>
  <TotalTime>5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compliance made simple gmbh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Vasilenko</dc:creator>
  <cp:keywords>Beat Hiss</cp:keywords>
  <dc:description/>
  <cp:lastModifiedBy>Ilya Vasilenko</cp:lastModifiedBy>
  <cp:revision>13</cp:revision>
  <cp:lastPrinted>2025-04-02T14:37:00Z</cp:lastPrinted>
  <dcterms:created xsi:type="dcterms:W3CDTF">2025-04-02T14:37:00Z</dcterms:created>
  <dcterms:modified xsi:type="dcterms:W3CDTF">2026-01-02T11:56:00Z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TF10002039</vt:lpwstr>
  </property>
</Properties>
</file>