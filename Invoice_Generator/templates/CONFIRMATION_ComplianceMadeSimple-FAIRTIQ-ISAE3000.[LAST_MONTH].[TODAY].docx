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B050"/>
          <w:sz w:val="24"/>
          <w:szCs w:val="20"/>
          <w:lang w:val="de-CH"/>
        </w:rPr>
        <w:alias w:val="Your Name"/>
        <w:tag w:val="Your Name"/>
        <w:id w:val="1760865497"/>
        <w:placeholder>
          <w:docPart w:val="98991503219AF249B2232A2C9796D047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16591BF4" w14:textId="0FB59BE0" w:rsidR="00E91848" w:rsidRPr="00817CC4" w:rsidRDefault="00CC7438" w:rsidP="00E91848">
          <w:pPr>
            <w:pStyle w:val="Name"/>
            <w:outlineLvl w:val="0"/>
            <w:rPr>
              <w:color w:val="00B050"/>
              <w:sz w:val="24"/>
              <w:szCs w:val="20"/>
              <w:lang w:val="de-CH"/>
            </w:rPr>
          </w:pPr>
          <w:r>
            <w:rPr>
              <w:color w:val="00B050"/>
              <w:sz w:val="24"/>
              <w:szCs w:val="20"/>
              <w:lang w:val="de-CH"/>
            </w:rPr>
            <w:t>COMPLIANCE MADE SIMPLE GMBH</w:t>
          </w:r>
        </w:p>
      </w:sdtContent>
    </w:sdt>
    <w:p w14:paraId="73920A92" w14:textId="77777777" w:rsidR="00E91848" w:rsidRPr="00A268EC" w:rsidRDefault="00E91848" w:rsidP="00E91848">
      <w:pPr>
        <w:pStyle w:val="SenderContactInfo"/>
        <w:outlineLvl w:val="0"/>
        <w:rPr>
          <w:sz w:val="20"/>
          <w:szCs w:val="20"/>
          <w:lang w:val="de-CH"/>
        </w:rPr>
      </w:pPr>
      <w:r w:rsidRPr="00A268EC">
        <w:rPr>
          <w:sz w:val="20"/>
          <w:szCs w:val="20"/>
          <w:lang w:val="de-CH"/>
        </w:rPr>
        <w:t xml:space="preserve">Fronwaldstrasse 128, 8056 </w:t>
      </w:r>
      <w:proofErr w:type="spellStart"/>
      <w:r w:rsidRPr="00A268EC">
        <w:rPr>
          <w:sz w:val="20"/>
          <w:szCs w:val="20"/>
          <w:lang w:val="de-CH"/>
        </w:rPr>
        <w:t>Zurich</w:t>
      </w:r>
      <w:proofErr w:type="spellEnd"/>
      <w:r w:rsidRPr="00A268EC">
        <w:rPr>
          <w:sz w:val="20"/>
          <w:szCs w:val="20"/>
          <w:lang w:val="de-CH"/>
        </w:rPr>
        <w:t xml:space="preserve">, </w:t>
      </w:r>
      <w:proofErr w:type="spellStart"/>
      <w:r w:rsidRPr="00A268EC">
        <w:rPr>
          <w:sz w:val="20"/>
          <w:szCs w:val="20"/>
          <w:lang w:val="de-CH"/>
        </w:rPr>
        <w:t>Switzerland</w:t>
      </w:r>
      <w:proofErr w:type="spellEnd"/>
      <w:r w:rsidRPr="00A268EC">
        <w:rPr>
          <w:sz w:val="20"/>
          <w:szCs w:val="20"/>
          <w:lang w:val="de-CH"/>
        </w:rPr>
        <w:t xml:space="preserve"> | +41764044326 | ilya@compliance-made-simple.ch</w:t>
      </w:r>
    </w:p>
    <w:p w14:paraId="2DAFB7C0" w14:textId="422859BF" w:rsidR="00E91848" w:rsidRPr="00817CC4" w:rsidRDefault="003C78B2" w:rsidP="00E91848">
      <w:pPr>
        <w:pStyle w:val="Date"/>
        <w:outlineLvl w:val="0"/>
        <w:rPr>
          <w:color w:val="00B050"/>
          <w:sz w:val="20"/>
          <w:szCs w:val="20"/>
          <w:lang w:val="de-CH"/>
        </w:rPr>
      </w:pPr>
      <w:r w:rsidRPr="00C25AB2">
        <w:rPr>
          <w:color w:val="00B050"/>
          <w:sz w:val="20"/>
          <w:szCs w:val="20"/>
          <w:lang w:val="de-CH"/>
        </w:rPr>
        <w:t>[TODAY</w:t>
      </w:r>
      <w:r>
        <w:rPr>
          <w:color w:val="00B050"/>
          <w:sz w:val="20"/>
          <w:szCs w:val="20"/>
          <w:lang w:val="de-CH"/>
        </w:rPr>
        <w:t>]</w:t>
      </w:r>
    </w:p>
    <w:p w14:paraId="2F177FC5" w14:textId="77777777" w:rsidR="002A42FD" w:rsidRPr="002A42FD" w:rsidRDefault="002A42FD" w:rsidP="002A42FD">
      <w:pPr>
        <w:pStyle w:val="RecipientContactInfo"/>
        <w:rPr>
          <w:b/>
          <w:bCs/>
          <w:sz w:val="20"/>
          <w:szCs w:val="20"/>
          <w:lang w:val="de-CH"/>
        </w:rPr>
      </w:pPr>
      <w:r w:rsidRPr="002A42FD">
        <w:rPr>
          <w:b/>
          <w:bCs/>
          <w:sz w:val="20"/>
          <w:szCs w:val="20"/>
          <w:lang w:val="de-CH"/>
        </w:rPr>
        <w:t>Andrin Huber</w:t>
      </w:r>
    </w:p>
    <w:p w14:paraId="338D7B5D" w14:textId="77777777" w:rsidR="002A42FD" w:rsidRPr="002A42FD" w:rsidRDefault="002A42FD" w:rsidP="002A42FD">
      <w:pPr>
        <w:pStyle w:val="RecipientContactInfo"/>
        <w:rPr>
          <w:sz w:val="20"/>
          <w:szCs w:val="20"/>
          <w:lang w:val="de-CH"/>
        </w:rPr>
      </w:pPr>
      <w:r w:rsidRPr="002A42FD">
        <w:rPr>
          <w:sz w:val="20"/>
          <w:szCs w:val="20"/>
          <w:lang w:val="de-CH"/>
        </w:rPr>
        <w:t>FAIRTIQ AG</w:t>
      </w:r>
    </w:p>
    <w:p w14:paraId="55C26D9C" w14:textId="77777777" w:rsidR="002A42FD" w:rsidRPr="002A42FD" w:rsidRDefault="002A42FD" w:rsidP="002A42FD">
      <w:pPr>
        <w:pStyle w:val="RecipientContactInfo"/>
        <w:rPr>
          <w:sz w:val="20"/>
          <w:szCs w:val="20"/>
          <w:lang w:val="de-CH"/>
        </w:rPr>
      </w:pPr>
      <w:proofErr w:type="spellStart"/>
      <w:r w:rsidRPr="002A42FD">
        <w:rPr>
          <w:sz w:val="20"/>
          <w:szCs w:val="20"/>
          <w:lang w:val="de-CH"/>
        </w:rPr>
        <w:t>Aarbergergasse</w:t>
      </w:r>
      <w:proofErr w:type="spellEnd"/>
      <w:r w:rsidRPr="002A42FD">
        <w:rPr>
          <w:sz w:val="20"/>
          <w:szCs w:val="20"/>
          <w:lang w:val="de-CH"/>
        </w:rPr>
        <w:t xml:space="preserve"> 29</w:t>
      </w:r>
    </w:p>
    <w:p w14:paraId="1EF3D6CF" w14:textId="77777777" w:rsidR="002A42FD" w:rsidRPr="00354D77" w:rsidRDefault="002A42FD" w:rsidP="002A42FD">
      <w:pPr>
        <w:pStyle w:val="RecipientContactInfo"/>
        <w:rPr>
          <w:sz w:val="20"/>
          <w:szCs w:val="20"/>
        </w:rPr>
      </w:pPr>
      <w:r w:rsidRPr="00354D77">
        <w:rPr>
          <w:sz w:val="20"/>
          <w:szCs w:val="20"/>
        </w:rPr>
        <w:t>3011 Bern</w:t>
      </w:r>
    </w:p>
    <w:p w14:paraId="7AFF616E" w14:textId="0B849493" w:rsidR="00E91848" w:rsidRPr="002A42FD" w:rsidRDefault="002A42FD" w:rsidP="002A42FD">
      <w:pPr>
        <w:pStyle w:val="RecipientContactInfo"/>
        <w:rPr>
          <w:sz w:val="20"/>
          <w:szCs w:val="20"/>
        </w:rPr>
      </w:pPr>
      <w:r w:rsidRPr="00354D77">
        <w:rPr>
          <w:sz w:val="20"/>
          <w:szCs w:val="20"/>
        </w:rPr>
        <w:t>Switzerland</w:t>
      </w:r>
    </w:p>
    <w:p w14:paraId="4C2C2B64" w14:textId="7D95647A" w:rsidR="00354D77" w:rsidRDefault="00354D77" w:rsidP="00354D77">
      <w:pPr>
        <w:pStyle w:val="Date"/>
        <w:outlineLvl w:val="0"/>
        <w:rPr>
          <w:color w:val="00B050"/>
          <w:sz w:val="20"/>
          <w:szCs w:val="20"/>
        </w:rPr>
      </w:pPr>
      <w:r w:rsidRPr="00E23BF0">
        <w:rPr>
          <w:color w:val="00B050"/>
          <w:sz w:val="20"/>
          <w:szCs w:val="20"/>
        </w:rPr>
        <w:t xml:space="preserve">CONFIRMATION OF ISAE 3000 EFFORTS IN </w:t>
      </w:r>
      <w:r w:rsidRPr="00354D77">
        <w:rPr>
          <w:color w:val="00B050"/>
          <w:sz w:val="20"/>
          <w:szCs w:val="20"/>
        </w:rPr>
        <w:t>[LAST_MONTH]:</w:t>
      </w:r>
    </w:p>
    <w:p w14:paraId="6CE49915" w14:textId="77777777" w:rsidR="00354D77" w:rsidRPr="00E264A9" w:rsidRDefault="00354D77" w:rsidP="00354D77">
      <w:pPr>
        <w:pStyle w:val="Salutation"/>
        <w:rPr>
          <w:sz w:val="20"/>
          <w:szCs w:val="20"/>
        </w:rPr>
      </w:pPr>
      <w:r w:rsidRPr="00E264A9">
        <w:rPr>
          <w:sz w:val="20"/>
          <w:szCs w:val="20"/>
        </w:rPr>
        <w:t>Dear Andrin</w:t>
      </w:r>
    </w:p>
    <w:p w14:paraId="05222587" w14:textId="0F314E11" w:rsidR="002C35B9" w:rsidRPr="000B2FF1" w:rsidRDefault="00354D77" w:rsidP="007D0CE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With this document, I confirm that the following consulting efforts were billed to FAIRTIQ in the context of ISAE 3000 Type II </w:t>
      </w:r>
      <w:r w:rsidR="00881BC8" w:rsidRPr="00881BC8">
        <w:rPr>
          <w:sz w:val="20"/>
          <w:szCs w:val="20"/>
        </w:rPr>
        <w:t xml:space="preserve">efforts </w:t>
      </w:r>
      <w:r w:rsidR="00A22117">
        <w:rPr>
          <w:sz w:val="20"/>
          <w:szCs w:val="20"/>
        </w:rPr>
        <w:t xml:space="preserve">in </w:t>
      </w:r>
      <w:r w:rsidR="003C78B2">
        <w:rPr>
          <w:sz w:val="20"/>
          <w:szCs w:val="20"/>
        </w:rPr>
        <w:t>[LAST</w:t>
      </w:r>
      <w:r w:rsidR="00B5182E">
        <w:rPr>
          <w:sz w:val="20"/>
          <w:szCs w:val="20"/>
        </w:rPr>
        <w:t>_</w:t>
      </w:r>
      <w:r w:rsidR="003C78B2">
        <w:rPr>
          <w:sz w:val="20"/>
          <w:szCs w:val="20"/>
        </w:rPr>
        <w:t>MONTH]</w:t>
      </w:r>
      <w:r w:rsidR="007C319D" w:rsidRPr="00881BC8">
        <w:rPr>
          <w:sz w:val="20"/>
          <w:szCs w:val="20"/>
        </w:rPr>
        <w:t>:</w:t>
      </w:r>
    </w:p>
    <w:tbl>
      <w:tblPr>
        <w:tblStyle w:val="PlainTable3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A47B66" w:rsidRPr="00CC7438" w14:paraId="0AA00C32" w14:textId="77777777" w:rsidTr="005F3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dxa"/>
          </w:tcPr>
          <w:p w14:paraId="2A08C051" w14:textId="18C8613E" w:rsidR="00881BC8" w:rsidRPr="00CC7438" w:rsidRDefault="00B5729A" w:rsidP="00514EFF">
            <w:pPr>
              <w:pStyle w:val="Closing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DATE</w:t>
            </w:r>
          </w:p>
        </w:tc>
        <w:tc>
          <w:tcPr>
            <w:tcW w:w="2050" w:type="dxa"/>
          </w:tcPr>
          <w:p w14:paraId="65F8DAAA" w14:textId="5321EC29" w:rsidR="00881BC8" w:rsidRPr="00CC7438" w:rsidRDefault="00881BC8" w:rsidP="00514EFF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topic</w:t>
            </w:r>
          </w:p>
        </w:tc>
        <w:tc>
          <w:tcPr>
            <w:tcW w:w="4865" w:type="dxa"/>
          </w:tcPr>
          <w:p w14:paraId="2CC6AC2F" w14:textId="4F6D07B1" w:rsidR="00881BC8" w:rsidRPr="00CC7438" w:rsidRDefault="00881BC8" w:rsidP="00A47B66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Efforts</w:t>
            </w:r>
          </w:p>
        </w:tc>
        <w:tc>
          <w:tcPr>
            <w:tcW w:w="1523" w:type="dxa"/>
          </w:tcPr>
          <w:p w14:paraId="5CC848DC" w14:textId="146642B0" w:rsidR="00881BC8" w:rsidRPr="00CC7438" w:rsidRDefault="00881BC8" w:rsidP="00E91848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C7438">
              <w:rPr>
                <w:sz w:val="18"/>
                <w:szCs w:val="18"/>
              </w:rPr>
              <w:t>hours</w:t>
            </w:r>
          </w:p>
        </w:tc>
      </w:tr>
      <w:tr w:rsidR="000014C2" w:rsidRPr="006C458F" w14:paraId="171C9169" w14:textId="77777777" w:rsidTr="006C4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6816E9C3" w14:textId="77777777" w:rsidR="000014C2" w:rsidRPr="006C458F" w:rsidRDefault="000014C2" w:rsidP="00016EA0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5212BD5F" w14:textId="77777777" w:rsidR="000014C2" w:rsidRPr="006C458F" w:rsidRDefault="000014C2" w:rsidP="00016EA0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33F7D60E" w14:textId="77777777" w:rsidR="000014C2" w:rsidRPr="006C458F" w:rsidRDefault="000014C2" w:rsidP="00016EA0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45DBAA2E" w14:textId="77777777" w:rsidR="000014C2" w:rsidRPr="006C458F" w:rsidRDefault="000014C2" w:rsidP="00C6303B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6C458F" w:rsidRPr="006C458F" w14:paraId="3A38192A" w14:textId="77777777" w:rsidTr="00F26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743D97AE" w14:textId="77777777" w:rsidR="006C458F" w:rsidRPr="006C458F" w:rsidRDefault="006C458F" w:rsidP="00F2680B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79F0DEC0" w14:textId="77777777" w:rsidR="006C458F" w:rsidRPr="006C458F" w:rsidRDefault="006C458F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  <w:vAlign w:val="bottom"/>
          </w:tcPr>
          <w:p w14:paraId="289E6536" w14:textId="77777777" w:rsidR="006C458F" w:rsidRPr="006C458F" w:rsidRDefault="006C458F" w:rsidP="00F2680B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5F9D8D06" w14:textId="77777777" w:rsidR="006C458F" w:rsidRPr="006C458F" w:rsidRDefault="006C458F" w:rsidP="00C6303B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87D7C6F" w14:textId="77777777" w:rsidR="002C35B9" w:rsidRDefault="002C35B9" w:rsidP="007C319D">
      <w:pPr>
        <w:rPr>
          <w:b/>
          <w:bCs/>
          <w:sz w:val="20"/>
          <w:szCs w:val="20"/>
        </w:rPr>
      </w:pPr>
    </w:p>
    <w:p w14:paraId="281A7E91" w14:textId="56090AF5" w:rsidR="00166F8F" w:rsidRPr="00C6303B" w:rsidRDefault="001379DF" w:rsidP="00E91848">
      <w:pPr>
        <w:tabs>
          <w:tab w:val="right" w:pos="9639"/>
        </w:tabs>
        <w:rPr>
          <w:sz w:val="20"/>
          <w:szCs w:val="20"/>
        </w:rPr>
      </w:pPr>
      <w:r w:rsidRPr="00C6303B">
        <w:rPr>
          <w:sz w:val="20"/>
          <w:szCs w:val="20"/>
        </w:rPr>
        <w:t>Total efforts (</w:t>
      </w:r>
      <w:r w:rsidR="003C78B2" w:rsidRPr="00C6303B">
        <w:rPr>
          <w:sz w:val="18"/>
          <w:szCs w:val="18"/>
        </w:rPr>
        <w:t>[TOTAL</w:t>
      </w:r>
      <w:r w:rsidR="00D14464" w:rsidRPr="00C6303B">
        <w:rPr>
          <w:sz w:val="18"/>
          <w:szCs w:val="18"/>
        </w:rPr>
        <w:t>_</w:t>
      </w:r>
      <w:r w:rsidR="003C78B2" w:rsidRPr="00C6303B">
        <w:rPr>
          <w:sz w:val="18"/>
          <w:szCs w:val="18"/>
        </w:rPr>
        <w:t>HO</w:t>
      </w:r>
      <w:r w:rsidR="009213F8" w:rsidRPr="00C6303B">
        <w:rPr>
          <w:sz w:val="18"/>
          <w:szCs w:val="18"/>
        </w:rPr>
        <w:t>U</w:t>
      </w:r>
      <w:r w:rsidR="003C78B2" w:rsidRPr="00C6303B">
        <w:rPr>
          <w:sz w:val="18"/>
          <w:szCs w:val="18"/>
        </w:rPr>
        <w:t xml:space="preserve">RS] </w:t>
      </w:r>
      <w:r w:rsidRPr="00C6303B">
        <w:rPr>
          <w:sz w:val="20"/>
          <w:szCs w:val="20"/>
        </w:rPr>
        <w:t xml:space="preserve">hours * </w:t>
      </w:r>
      <w:r w:rsidR="00643EC1">
        <w:rPr>
          <w:sz w:val="20"/>
          <w:szCs w:val="20"/>
        </w:rPr>
        <w:t>[RATE]</w:t>
      </w:r>
      <w:r w:rsidR="00643EC1" w:rsidRPr="00C6303B">
        <w:rPr>
          <w:sz w:val="20"/>
          <w:szCs w:val="20"/>
        </w:rPr>
        <w:t xml:space="preserve"> </w:t>
      </w:r>
      <w:r w:rsidR="00E91848" w:rsidRPr="00C6303B">
        <w:rPr>
          <w:sz w:val="20"/>
          <w:szCs w:val="20"/>
        </w:rPr>
        <w:t>per hour</w:t>
      </w:r>
      <w:r w:rsidRPr="00C6303B">
        <w:rPr>
          <w:sz w:val="20"/>
          <w:szCs w:val="20"/>
        </w:rPr>
        <w:t xml:space="preserve">): </w:t>
      </w:r>
      <w:r w:rsidRPr="00C6303B">
        <w:rPr>
          <w:sz w:val="20"/>
          <w:szCs w:val="20"/>
        </w:rPr>
        <w:tab/>
      </w:r>
      <w:r w:rsidR="003C78B2" w:rsidRPr="00C6303B">
        <w:rPr>
          <w:sz w:val="20"/>
          <w:szCs w:val="20"/>
        </w:rPr>
        <w:t>[MONEY_NO_VAT]</w:t>
      </w:r>
      <w:r w:rsidR="002C35B9" w:rsidRPr="00C6303B">
        <w:rPr>
          <w:sz w:val="20"/>
          <w:szCs w:val="20"/>
        </w:rPr>
        <w:br/>
      </w:r>
      <w:r w:rsidR="00E91848" w:rsidRPr="00C6303B">
        <w:rPr>
          <w:sz w:val="20"/>
          <w:szCs w:val="20"/>
        </w:rPr>
        <w:t>VAT</w:t>
      </w:r>
      <w:r w:rsidRPr="00C6303B">
        <w:rPr>
          <w:sz w:val="20"/>
          <w:szCs w:val="20"/>
        </w:rPr>
        <w:tab/>
      </w:r>
      <w:r w:rsidR="003C78B2" w:rsidRPr="00C6303B">
        <w:rPr>
          <w:sz w:val="20"/>
          <w:szCs w:val="20"/>
        </w:rPr>
        <w:t>[VAT]</w:t>
      </w:r>
      <w:r w:rsidRPr="00C6303B">
        <w:rPr>
          <w:sz w:val="20"/>
          <w:szCs w:val="20"/>
        </w:rPr>
        <w:br/>
        <w:t xml:space="preserve">Total </w:t>
      </w:r>
      <w:r w:rsidR="00354D77">
        <w:rPr>
          <w:sz w:val="20"/>
          <w:szCs w:val="20"/>
        </w:rPr>
        <w:t>paid</w:t>
      </w:r>
      <w:r w:rsidRPr="00C6303B">
        <w:rPr>
          <w:sz w:val="20"/>
          <w:szCs w:val="20"/>
        </w:rPr>
        <w:t>:</w:t>
      </w:r>
      <w:r w:rsidRPr="00C6303B">
        <w:rPr>
          <w:sz w:val="20"/>
          <w:szCs w:val="20"/>
        </w:rPr>
        <w:tab/>
      </w:r>
      <w:r w:rsidR="003C78B2" w:rsidRPr="00C6303B">
        <w:rPr>
          <w:sz w:val="20"/>
          <w:szCs w:val="20"/>
        </w:rPr>
        <w:t>[MONEY_TOTAL]</w:t>
      </w:r>
    </w:p>
    <w:p w14:paraId="60104C6F" w14:textId="4D813614" w:rsidR="00354D77" w:rsidRPr="00354D77" w:rsidRDefault="00354D77" w:rsidP="00E91848">
      <w:pPr>
        <w:rPr>
          <w:b/>
          <w:bCs/>
          <w:sz w:val="20"/>
          <w:szCs w:val="20"/>
        </w:rPr>
      </w:pPr>
      <w:r w:rsidRPr="00354D77">
        <w:rPr>
          <w:b/>
          <w:bCs/>
          <w:sz w:val="20"/>
          <w:szCs w:val="20"/>
        </w:rPr>
        <w:t>The total amount billed to FAIRTIQ for ISAE 3000 efforts was [MONEY_TOTAL]</w:t>
      </w:r>
      <w:r>
        <w:rPr>
          <w:b/>
          <w:bCs/>
          <w:sz w:val="20"/>
          <w:szCs w:val="20"/>
        </w:rPr>
        <w:t xml:space="preserve"> </w:t>
      </w:r>
      <w:r w:rsidRPr="00354D77">
        <w:rPr>
          <w:b/>
          <w:bCs/>
          <w:sz w:val="20"/>
          <w:szCs w:val="20"/>
        </w:rPr>
        <w:t>CHF including VAT.</w:t>
      </w:r>
    </w:p>
    <w:p w14:paraId="3F8B5024" w14:textId="77777777" w:rsidR="00354D77" w:rsidRDefault="00354D77" w:rsidP="00354D77">
      <w:pPr>
        <w:pBdr>
          <w:bottom w:val="single" w:sz="6" w:space="1" w:color="auto"/>
        </w:pBdr>
        <w:tabs>
          <w:tab w:val="left" w:pos="1985"/>
        </w:tabs>
        <w:rPr>
          <w:sz w:val="20"/>
          <w:szCs w:val="20"/>
        </w:rPr>
      </w:pPr>
    </w:p>
    <w:p w14:paraId="5E8E4241" w14:textId="77777777" w:rsidR="00354D77" w:rsidRDefault="00354D77" w:rsidP="00354D77">
      <w:pPr>
        <w:tabs>
          <w:tab w:val="left" w:pos="1985"/>
        </w:tabs>
        <w:rPr>
          <w:sz w:val="20"/>
          <w:szCs w:val="20"/>
        </w:rPr>
      </w:pPr>
      <w:r w:rsidRPr="0015505D">
        <w:rPr>
          <w:b/>
          <w:bCs/>
          <w:sz w:val="20"/>
          <w:szCs w:val="20"/>
        </w:rPr>
        <w:t>END OF DOCUMENT</w:t>
      </w:r>
    </w:p>
    <w:p w14:paraId="51E76598" w14:textId="71048B7C" w:rsidR="00BC467A" w:rsidRPr="00881BC8" w:rsidRDefault="00BC467A" w:rsidP="00E91848">
      <w:pPr>
        <w:tabs>
          <w:tab w:val="left" w:pos="1985"/>
        </w:tabs>
        <w:rPr>
          <w:sz w:val="20"/>
          <w:szCs w:val="20"/>
        </w:rPr>
      </w:pPr>
    </w:p>
    <w:sectPr w:rsidR="00BC467A" w:rsidRPr="00881BC8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54DB" w14:textId="77777777" w:rsidR="00BC6AF2" w:rsidRDefault="00BC6AF2">
      <w:pPr>
        <w:spacing w:after="0" w:line="240" w:lineRule="auto"/>
      </w:pPr>
      <w:r>
        <w:separator/>
      </w:r>
    </w:p>
  </w:endnote>
  <w:endnote w:type="continuationSeparator" w:id="0">
    <w:p w14:paraId="6B4FA626" w14:textId="77777777" w:rsidR="00BC6AF2" w:rsidRDefault="00BC6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5176" w14:textId="77777777" w:rsidR="00BC6AF2" w:rsidRDefault="00BC6AF2">
      <w:pPr>
        <w:spacing w:after="0" w:line="240" w:lineRule="auto"/>
      </w:pPr>
      <w:r>
        <w:separator/>
      </w:r>
    </w:p>
  </w:footnote>
  <w:footnote w:type="continuationSeparator" w:id="0">
    <w:p w14:paraId="565E7C25" w14:textId="77777777" w:rsidR="00BC6AF2" w:rsidRDefault="00BC6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438173C7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526DC97F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" fillcolor="#00b050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" fillcolor="#00b050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766579A7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C8E2651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" fillcolor="#00b050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" fillcolor="#00b05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014C2"/>
    <w:rsid w:val="00011AAB"/>
    <w:rsid w:val="00016EA0"/>
    <w:rsid w:val="000218C7"/>
    <w:rsid w:val="00040FF5"/>
    <w:rsid w:val="000B2FF1"/>
    <w:rsid w:val="000E0227"/>
    <w:rsid w:val="000F1657"/>
    <w:rsid w:val="000F3B37"/>
    <w:rsid w:val="00113B71"/>
    <w:rsid w:val="001379DF"/>
    <w:rsid w:val="00166F8F"/>
    <w:rsid w:val="001862D8"/>
    <w:rsid w:val="001A2792"/>
    <w:rsid w:val="001D448D"/>
    <w:rsid w:val="001D71BD"/>
    <w:rsid w:val="00215239"/>
    <w:rsid w:val="00220488"/>
    <w:rsid w:val="00221A6B"/>
    <w:rsid w:val="00231ACE"/>
    <w:rsid w:val="00251664"/>
    <w:rsid w:val="00293022"/>
    <w:rsid w:val="002A42FD"/>
    <w:rsid w:val="002C35B9"/>
    <w:rsid w:val="002E7A77"/>
    <w:rsid w:val="003179EA"/>
    <w:rsid w:val="00343EB6"/>
    <w:rsid w:val="00347468"/>
    <w:rsid w:val="00354D77"/>
    <w:rsid w:val="00355400"/>
    <w:rsid w:val="0035740B"/>
    <w:rsid w:val="003666E8"/>
    <w:rsid w:val="00367BCE"/>
    <w:rsid w:val="003C78B2"/>
    <w:rsid w:val="003D349C"/>
    <w:rsid w:val="003F5321"/>
    <w:rsid w:val="0042094D"/>
    <w:rsid w:val="00433215"/>
    <w:rsid w:val="00460B4B"/>
    <w:rsid w:val="0048751C"/>
    <w:rsid w:val="00495435"/>
    <w:rsid w:val="004D3D47"/>
    <w:rsid w:val="00501646"/>
    <w:rsid w:val="00505960"/>
    <w:rsid w:val="00524427"/>
    <w:rsid w:val="00563F60"/>
    <w:rsid w:val="00575167"/>
    <w:rsid w:val="005770E4"/>
    <w:rsid w:val="00577AAE"/>
    <w:rsid w:val="005A188F"/>
    <w:rsid w:val="005B2E39"/>
    <w:rsid w:val="005C63F6"/>
    <w:rsid w:val="005D5580"/>
    <w:rsid w:val="005F38EE"/>
    <w:rsid w:val="00643EC1"/>
    <w:rsid w:val="00671CEE"/>
    <w:rsid w:val="00684347"/>
    <w:rsid w:val="00696D77"/>
    <w:rsid w:val="006B0056"/>
    <w:rsid w:val="006B5A9D"/>
    <w:rsid w:val="006C458F"/>
    <w:rsid w:val="006F255F"/>
    <w:rsid w:val="006F43CD"/>
    <w:rsid w:val="007005D7"/>
    <w:rsid w:val="007305E9"/>
    <w:rsid w:val="00751241"/>
    <w:rsid w:val="007545FC"/>
    <w:rsid w:val="00775AFB"/>
    <w:rsid w:val="007A6BBA"/>
    <w:rsid w:val="007B1A9B"/>
    <w:rsid w:val="007C319D"/>
    <w:rsid w:val="007D0CE9"/>
    <w:rsid w:val="00823BE8"/>
    <w:rsid w:val="00834633"/>
    <w:rsid w:val="00844DDE"/>
    <w:rsid w:val="00864182"/>
    <w:rsid w:val="00881BC8"/>
    <w:rsid w:val="008845B7"/>
    <w:rsid w:val="00891C6D"/>
    <w:rsid w:val="008B35C3"/>
    <w:rsid w:val="008C1E12"/>
    <w:rsid w:val="00905616"/>
    <w:rsid w:val="00912720"/>
    <w:rsid w:val="009213F8"/>
    <w:rsid w:val="00931CCB"/>
    <w:rsid w:val="0094218F"/>
    <w:rsid w:val="00944BFC"/>
    <w:rsid w:val="009566B3"/>
    <w:rsid w:val="00997DE8"/>
    <w:rsid w:val="009B3A38"/>
    <w:rsid w:val="009D048C"/>
    <w:rsid w:val="009E676E"/>
    <w:rsid w:val="00A03180"/>
    <w:rsid w:val="00A22117"/>
    <w:rsid w:val="00A426AE"/>
    <w:rsid w:val="00A455B2"/>
    <w:rsid w:val="00A47B66"/>
    <w:rsid w:val="00A74758"/>
    <w:rsid w:val="00AA77E8"/>
    <w:rsid w:val="00AB2598"/>
    <w:rsid w:val="00AC6117"/>
    <w:rsid w:val="00AC7767"/>
    <w:rsid w:val="00B146AB"/>
    <w:rsid w:val="00B5182E"/>
    <w:rsid w:val="00B53701"/>
    <w:rsid w:val="00B5729A"/>
    <w:rsid w:val="00B73C89"/>
    <w:rsid w:val="00BA5139"/>
    <w:rsid w:val="00BB4987"/>
    <w:rsid w:val="00BC467A"/>
    <w:rsid w:val="00BC6AF2"/>
    <w:rsid w:val="00BE1985"/>
    <w:rsid w:val="00BE3CF1"/>
    <w:rsid w:val="00C25AB2"/>
    <w:rsid w:val="00C35015"/>
    <w:rsid w:val="00C6303B"/>
    <w:rsid w:val="00C817B4"/>
    <w:rsid w:val="00CC7438"/>
    <w:rsid w:val="00CD1E66"/>
    <w:rsid w:val="00D14464"/>
    <w:rsid w:val="00D348DF"/>
    <w:rsid w:val="00D50B60"/>
    <w:rsid w:val="00D5522A"/>
    <w:rsid w:val="00D564BF"/>
    <w:rsid w:val="00D74780"/>
    <w:rsid w:val="00D86233"/>
    <w:rsid w:val="00DC0AA1"/>
    <w:rsid w:val="00DC42E9"/>
    <w:rsid w:val="00DE2EF2"/>
    <w:rsid w:val="00E10B2B"/>
    <w:rsid w:val="00E12A45"/>
    <w:rsid w:val="00E341B8"/>
    <w:rsid w:val="00E346D5"/>
    <w:rsid w:val="00E52129"/>
    <w:rsid w:val="00E5559C"/>
    <w:rsid w:val="00E63340"/>
    <w:rsid w:val="00E8615C"/>
    <w:rsid w:val="00E91848"/>
    <w:rsid w:val="00EF0E6F"/>
    <w:rsid w:val="00F41F54"/>
    <w:rsid w:val="00F634E2"/>
    <w:rsid w:val="00F72272"/>
    <w:rsid w:val="00F72987"/>
    <w:rsid w:val="00F73323"/>
    <w:rsid w:val="00F762C7"/>
    <w:rsid w:val="00F86C24"/>
    <w:rsid w:val="00F90354"/>
    <w:rsid w:val="00FD3CD7"/>
    <w:rsid w:val="00F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yav/Library/Containers/com.microsoft.Word/Data/Library/Application%20Support/Microsoft/Office/16.0/DTS/en-US%7bC2285EF3-C6CB-4E4E-808B-6E761E2E4A2B%7d/%7b7B0E6031-C9BE-8044-909B-0B84213ABB9D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991503219AF249B2232A2C9796D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F5711-DC4B-8A40-9229-0F4EA7A93591}"/>
      </w:docPartPr>
      <w:docPartBody>
        <w:p w:rsidR="00942CC6" w:rsidRDefault="00D64B19" w:rsidP="00D64B19">
          <w:pPr>
            <w:pStyle w:val="98991503219AF249B2232A2C9796D047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18C8"/>
    <w:rsid w:val="00017E40"/>
    <w:rsid w:val="000218C7"/>
    <w:rsid w:val="00087444"/>
    <w:rsid w:val="000D7405"/>
    <w:rsid w:val="000F1045"/>
    <w:rsid w:val="000F1657"/>
    <w:rsid w:val="001058D6"/>
    <w:rsid w:val="00152D3E"/>
    <w:rsid w:val="00161044"/>
    <w:rsid w:val="001A2792"/>
    <w:rsid w:val="0021039C"/>
    <w:rsid w:val="00282A98"/>
    <w:rsid w:val="002B3948"/>
    <w:rsid w:val="002F792C"/>
    <w:rsid w:val="00302712"/>
    <w:rsid w:val="00367E09"/>
    <w:rsid w:val="003B703C"/>
    <w:rsid w:val="00505960"/>
    <w:rsid w:val="0059671F"/>
    <w:rsid w:val="005C63F6"/>
    <w:rsid w:val="005D5580"/>
    <w:rsid w:val="0060644D"/>
    <w:rsid w:val="007148E5"/>
    <w:rsid w:val="0073261F"/>
    <w:rsid w:val="007545FC"/>
    <w:rsid w:val="00792134"/>
    <w:rsid w:val="007B1A9B"/>
    <w:rsid w:val="00825FA0"/>
    <w:rsid w:val="0086199E"/>
    <w:rsid w:val="00864182"/>
    <w:rsid w:val="0089685D"/>
    <w:rsid w:val="008B5947"/>
    <w:rsid w:val="00931C31"/>
    <w:rsid w:val="0094218F"/>
    <w:rsid w:val="00942C46"/>
    <w:rsid w:val="00942CC6"/>
    <w:rsid w:val="00944BFC"/>
    <w:rsid w:val="009566B3"/>
    <w:rsid w:val="00957F87"/>
    <w:rsid w:val="00976970"/>
    <w:rsid w:val="009A549F"/>
    <w:rsid w:val="00A22905"/>
    <w:rsid w:val="00A578F4"/>
    <w:rsid w:val="00B2632F"/>
    <w:rsid w:val="00B8654F"/>
    <w:rsid w:val="00BA5640"/>
    <w:rsid w:val="00BF21F9"/>
    <w:rsid w:val="00C3334D"/>
    <w:rsid w:val="00C35015"/>
    <w:rsid w:val="00C817B4"/>
    <w:rsid w:val="00C826B8"/>
    <w:rsid w:val="00CA6660"/>
    <w:rsid w:val="00CB5DA5"/>
    <w:rsid w:val="00D01B48"/>
    <w:rsid w:val="00D64B19"/>
    <w:rsid w:val="00D73ECF"/>
    <w:rsid w:val="00E0609F"/>
    <w:rsid w:val="00E42FCD"/>
    <w:rsid w:val="00E46304"/>
    <w:rsid w:val="00F90354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991503219AF249B2232A2C9796D047">
    <w:name w:val="98991503219AF249B2232A2C9796D047"/>
    <w:rsid w:val="00D64B19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{7B0E6031-C9BE-8044-909B-0B84213ABB9D}tf10002080.dotx</Template>
  <TotalTime>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17</cp:revision>
  <cp:lastPrinted>2024-09-25T18:46:00Z</cp:lastPrinted>
  <dcterms:created xsi:type="dcterms:W3CDTF">2025-03-08T10:35:00Z</dcterms:created>
  <dcterms:modified xsi:type="dcterms:W3CDTF">2025-10-04T08:42:00Z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