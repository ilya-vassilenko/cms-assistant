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B050"/>
          <w:sz w:val="24"/>
          <w:szCs w:val="20"/>
          <w:lang w:val="de-CH"/>
        </w:rPr>
        <w:alias w:val="Your Name"/>
        <w:tag w:val="Your Name"/>
        <w:id w:val="1760865497"/>
        <w:placeholder>
          <w:docPart w:val="B313F4FC926C0A4A9668E58A4823830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68FA9AE9" w14:textId="11CDA387" w:rsidR="00AC6117" w:rsidRPr="00F12E48" w:rsidRDefault="00A268EC" w:rsidP="00EF0E6F">
          <w:pPr>
            <w:pStyle w:val="Name"/>
            <w:outlineLvl w:val="0"/>
            <w:rPr>
              <w:color w:val="00B050"/>
              <w:sz w:val="24"/>
              <w:szCs w:val="20"/>
              <w:lang w:val="de-CH"/>
            </w:rPr>
          </w:pPr>
          <w:r w:rsidRPr="00F12E48">
            <w:rPr>
              <w:color w:val="00B050"/>
              <w:sz w:val="24"/>
              <w:szCs w:val="20"/>
              <w:lang w:val="de-CH"/>
            </w:rPr>
            <w:t>compliance made simple gmbh</w:t>
          </w:r>
        </w:p>
      </w:sdtContent>
    </w:sdt>
    <w:p w14:paraId="7115CDEF" w14:textId="26CAEF27" w:rsidR="00F72272" w:rsidRPr="00F12E48" w:rsidRDefault="00DC42E9" w:rsidP="00EF0E6F">
      <w:pPr>
        <w:pStyle w:val="SenderContactInfo"/>
        <w:outlineLvl w:val="0"/>
        <w:rPr>
          <w:sz w:val="20"/>
          <w:szCs w:val="20"/>
          <w:lang w:val="de-CH"/>
        </w:rPr>
      </w:pPr>
      <w:r w:rsidRPr="00F12E48">
        <w:rPr>
          <w:sz w:val="20"/>
          <w:szCs w:val="20"/>
          <w:lang w:val="de-CH"/>
        </w:rPr>
        <w:t>Fro</w:t>
      </w:r>
      <w:r w:rsidR="00EF0E6F" w:rsidRPr="00F12E48">
        <w:rPr>
          <w:sz w:val="20"/>
          <w:szCs w:val="20"/>
          <w:lang w:val="de-CH"/>
        </w:rPr>
        <w:t xml:space="preserve">nwaldstrasse 128, 8056 </w:t>
      </w:r>
      <w:proofErr w:type="spellStart"/>
      <w:r w:rsidR="00EF0E6F" w:rsidRPr="00F12E48">
        <w:rPr>
          <w:sz w:val="20"/>
          <w:szCs w:val="20"/>
          <w:lang w:val="de-CH"/>
        </w:rPr>
        <w:t>Z</w:t>
      </w:r>
      <w:r w:rsidR="00881BC8" w:rsidRPr="00F12E48">
        <w:rPr>
          <w:sz w:val="20"/>
          <w:szCs w:val="20"/>
          <w:lang w:val="de-CH"/>
        </w:rPr>
        <w:t>u</w:t>
      </w:r>
      <w:r w:rsidR="00EF0E6F" w:rsidRPr="00F12E48">
        <w:rPr>
          <w:sz w:val="20"/>
          <w:szCs w:val="20"/>
          <w:lang w:val="de-CH"/>
        </w:rPr>
        <w:t>rich</w:t>
      </w:r>
      <w:proofErr w:type="spellEnd"/>
      <w:r w:rsidR="00881BC8" w:rsidRPr="00F12E48">
        <w:rPr>
          <w:sz w:val="20"/>
          <w:szCs w:val="20"/>
          <w:lang w:val="de-CH"/>
        </w:rPr>
        <w:t xml:space="preserve">, </w:t>
      </w:r>
      <w:proofErr w:type="spellStart"/>
      <w:r w:rsidR="00881BC8" w:rsidRPr="00F12E48">
        <w:rPr>
          <w:sz w:val="20"/>
          <w:szCs w:val="20"/>
          <w:lang w:val="de-CH"/>
        </w:rPr>
        <w:t>Switzerland</w:t>
      </w:r>
      <w:proofErr w:type="spellEnd"/>
      <w:r w:rsidR="0048751C" w:rsidRPr="00F12E48">
        <w:rPr>
          <w:sz w:val="20"/>
          <w:szCs w:val="20"/>
          <w:lang w:val="de-CH"/>
        </w:rPr>
        <w:t xml:space="preserve"> | </w:t>
      </w:r>
      <w:r w:rsidR="00EF0E6F" w:rsidRPr="00F12E48">
        <w:rPr>
          <w:sz w:val="20"/>
          <w:szCs w:val="20"/>
          <w:lang w:val="de-CH"/>
        </w:rPr>
        <w:t>+41764044326</w:t>
      </w:r>
      <w:r w:rsidR="0048751C" w:rsidRPr="00F12E48">
        <w:rPr>
          <w:sz w:val="20"/>
          <w:szCs w:val="20"/>
          <w:lang w:val="de-CH"/>
        </w:rPr>
        <w:t xml:space="preserve"> | </w:t>
      </w:r>
      <w:r w:rsidR="00A268EC" w:rsidRPr="00F12E48">
        <w:rPr>
          <w:sz w:val="20"/>
          <w:szCs w:val="20"/>
          <w:lang w:val="de-CH"/>
        </w:rPr>
        <w:t>ilya@compliance-made-simple.ch</w:t>
      </w:r>
    </w:p>
    <w:p w14:paraId="500A68D4" w14:textId="77777777" w:rsidR="007A0230" w:rsidRPr="00817CC4" w:rsidRDefault="007A0230" w:rsidP="007A0230">
      <w:pPr>
        <w:pStyle w:val="Date"/>
        <w:outlineLvl w:val="0"/>
        <w:rPr>
          <w:color w:val="00B050"/>
          <w:sz w:val="20"/>
          <w:szCs w:val="20"/>
          <w:lang w:val="de-CH"/>
        </w:rPr>
      </w:pPr>
      <w:r w:rsidRPr="00C25AB2">
        <w:rPr>
          <w:color w:val="00B050"/>
          <w:sz w:val="20"/>
          <w:szCs w:val="20"/>
          <w:lang w:val="de-CH"/>
        </w:rPr>
        <w:t>[TODAY</w:t>
      </w:r>
      <w:r>
        <w:rPr>
          <w:color w:val="00B050"/>
          <w:sz w:val="20"/>
          <w:szCs w:val="20"/>
          <w:lang w:val="de-CH"/>
        </w:rPr>
        <w:t>]</w:t>
      </w:r>
    </w:p>
    <w:p w14:paraId="3688549E" w14:textId="6C654AB0" w:rsidR="001110DF" w:rsidRPr="00EE57A1" w:rsidRDefault="00125BEF" w:rsidP="001110DF">
      <w:pPr>
        <w:pStyle w:val="Salutation"/>
        <w:rPr>
          <w:b w:val="0"/>
          <w:spacing w:val="0"/>
          <w:sz w:val="20"/>
          <w:szCs w:val="20"/>
          <w:lang w:val="de-CH"/>
        </w:rPr>
      </w:pPr>
      <w:r w:rsidRPr="00125BEF">
        <w:rPr>
          <w:b w:val="0"/>
          <w:spacing w:val="0"/>
          <w:sz w:val="20"/>
          <w:szCs w:val="20"/>
          <w:lang w:val="de-CH"/>
        </w:rPr>
        <w:t>Leonard von Lojewski</w:t>
      </w:r>
      <w:r w:rsidR="001110DF">
        <w:rPr>
          <w:b w:val="0"/>
          <w:spacing w:val="0"/>
          <w:sz w:val="20"/>
          <w:szCs w:val="20"/>
          <w:lang w:val="de-CH"/>
        </w:rPr>
        <w:br/>
      </w:r>
      <w:r w:rsidR="001110DF" w:rsidRPr="00EE57A1">
        <w:rPr>
          <w:b w:val="0"/>
          <w:spacing w:val="0"/>
          <w:sz w:val="20"/>
          <w:szCs w:val="20"/>
          <w:lang w:val="de-CH"/>
        </w:rPr>
        <w:t>RSN8 Labs GmbH</w:t>
      </w:r>
      <w:r w:rsidR="001110DF">
        <w:rPr>
          <w:b w:val="0"/>
          <w:spacing w:val="0"/>
          <w:sz w:val="20"/>
          <w:szCs w:val="20"/>
          <w:lang w:val="de-CH"/>
        </w:rPr>
        <w:br/>
      </w:r>
      <w:r w:rsidR="001110DF" w:rsidRPr="00EE57A1">
        <w:rPr>
          <w:b w:val="0"/>
          <w:spacing w:val="0"/>
          <w:sz w:val="20"/>
          <w:szCs w:val="20"/>
          <w:lang w:val="de-CH"/>
        </w:rPr>
        <w:t>Schönhauser Allee 8</w:t>
      </w:r>
      <w:r w:rsidR="001110DF">
        <w:rPr>
          <w:b w:val="0"/>
          <w:spacing w:val="0"/>
          <w:sz w:val="20"/>
          <w:szCs w:val="20"/>
          <w:lang w:val="de-CH"/>
        </w:rPr>
        <w:br/>
      </w:r>
      <w:r w:rsidR="001110DF" w:rsidRPr="00EE57A1">
        <w:rPr>
          <w:b w:val="0"/>
          <w:spacing w:val="0"/>
          <w:sz w:val="20"/>
          <w:szCs w:val="20"/>
          <w:lang w:val="de-CH"/>
        </w:rPr>
        <w:t>10119 Berlin</w:t>
      </w:r>
    </w:p>
    <w:p w14:paraId="2722F390" w14:textId="77777777" w:rsidR="001110DF" w:rsidRPr="00816A92" w:rsidRDefault="001110DF" w:rsidP="001110DF">
      <w:pPr>
        <w:pStyle w:val="Salutation"/>
        <w:rPr>
          <w:sz w:val="20"/>
          <w:szCs w:val="20"/>
          <w:lang w:val="de-CH"/>
        </w:rPr>
      </w:pPr>
    </w:p>
    <w:p w14:paraId="02E69DB4" w14:textId="1C8933BC" w:rsidR="001110DF" w:rsidRPr="00EE57A1" w:rsidRDefault="001110DF" w:rsidP="001110DF">
      <w:pPr>
        <w:pStyle w:val="Salutation"/>
        <w:rPr>
          <w:sz w:val="20"/>
          <w:szCs w:val="20"/>
        </w:rPr>
      </w:pPr>
      <w:r>
        <w:rPr>
          <w:sz w:val="20"/>
          <w:szCs w:val="20"/>
        </w:rPr>
        <w:t xml:space="preserve">Dear </w:t>
      </w:r>
      <w:r w:rsidR="00125BEF">
        <w:rPr>
          <w:sz w:val="20"/>
          <w:szCs w:val="20"/>
        </w:rPr>
        <w:t>Leo</w:t>
      </w:r>
    </w:p>
    <w:p w14:paraId="39E8F3F0" w14:textId="77777777" w:rsidR="007A0230" w:rsidRPr="000B2FF1" w:rsidRDefault="007A0230" w:rsidP="007A0230">
      <w:pPr>
        <w:jc w:val="both"/>
        <w:rPr>
          <w:sz w:val="20"/>
          <w:szCs w:val="20"/>
        </w:rPr>
      </w:pPr>
      <w:r w:rsidRPr="00881BC8">
        <w:rPr>
          <w:sz w:val="20"/>
          <w:szCs w:val="20"/>
        </w:rPr>
        <w:t xml:space="preserve">Please find below </w:t>
      </w:r>
      <w:r>
        <w:rPr>
          <w:sz w:val="20"/>
          <w:szCs w:val="20"/>
        </w:rPr>
        <w:t>the</w:t>
      </w:r>
      <w:r w:rsidRPr="00881BC8">
        <w:rPr>
          <w:sz w:val="20"/>
          <w:szCs w:val="20"/>
        </w:rPr>
        <w:t xml:space="preserve"> invoice for the</w:t>
      </w:r>
      <w:r>
        <w:rPr>
          <w:sz w:val="20"/>
          <w:szCs w:val="20"/>
        </w:rPr>
        <w:t xml:space="preserve"> </w:t>
      </w:r>
      <w:r w:rsidRPr="00881BC8">
        <w:rPr>
          <w:sz w:val="20"/>
          <w:szCs w:val="20"/>
        </w:rPr>
        <w:t xml:space="preserve">efforts </w:t>
      </w:r>
      <w:r>
        <w:rPr>
          <w:sz w:val="20"/>
          <w:szCs w:val="20"/>
        </w:rPr>
        <w:t>in [LAST_MONTH]</w:t>
      </w:r>
      <w:r w:rsidRPr="00881BC8">
        <w:rPr>
          <w:sz w:val="20"/>
          <w:szCs w:val="20"/>
        </w:rPr>
        <w:t>:</w:t>
      </w:r>
    </w:p>
    <w:tbl>
      <w:tblPr>
        <w:tblStyle w:val="PlainTable3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7A0230" w:rsidRPr="00CC7438" w14:paraId="7C1253F7" w14:textId="77777777" w:rsidTr="00F26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dxa"/>
          </w:tcPr>
          <w:p w14:paraId="38E31C00" w14:textId="77777777" w:rsidR="007A0230" w:rsidRPr="00CC7438" w:rsidRDefault="007A0230" w:rsidP="00F2680B">
            <w:pPr>
              <w:pStyle w:val="Closing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DATE</w:t>
            </w:r>
          </w:p>
        </w:tc>
        <w:tc>
          <w:tcPr>
            <w:tcW w:w="2050" w:type="dxa"/>
          </w:tcPr>
          <w:p w14:paraId="7BB5EF5B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topic</w:t>
            </w:r>
          </w:p>
        </w:tc>
        <w:tc>
          <w:tcPr>
            <w:tcW w:w="4865" w:type="dxa"/>
          </w:tcPr>
          <w:p w14:paraId="0DAC8194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Efforts</w:t>
            </w:r>
          </w:p>
        </w:tc>
        <w:tc>
          <w:tcPr>
            <w:tcW w:w="1523" w:type="dxa"/>
          </w:tcPr>
          <w:p w14:paraId="2DF3C67C" w14:textId="77777777" w:rsidR="007A0230" w:rsidRPr="00CC7438" w:rsidRDefault="007A0230" w:rsidP="00F2680B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hours</w:t>
            </w:r>
          </w:p>
        </w:tc>
      </w:tr>
      <w:tr w:rsidR="007A0230" w:rsidRPr="006C458F" w14:paraId="579FDD7E" w14:textId="77777777" w:rsidTr="00F26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662C3186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4874D931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45BCFBC6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E13C600" w14:textId="77777777" w:rsidR="007A0230" w:rsidRPr="006C458F" w:rsidRDefault="007A0230" w:rsidP="00F2680B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A0230" w:rsidRPr="006C458F" w14:paraId="799D6301" w14:textId="77777777" w:rsidTr="00F26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2B010F67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62B8BA15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63C7A566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D2117DD" w14:textId="77777777" w:rsidR="007A0230" w:rsidRPr="006C458F" w:rsidRDefault="007A0230" w:rsidP="00F2680B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555C958" w14:textId="7E412EBF" w:rsidR="00C92596" w:rsidRDefault="00816A92" w:rsidP="00C92596">
      <w:pPr>
        <w:tabs>
          <w:tab w:val="right" w:pos="9639"/>
        </w:tabs>
        <w:rPr>
          <w:sz w:val="20"/>
          <w:szCs w:val="20"/>
        </w:rPr>
      </w:pPr>
      <w:r>
        <w:rPr>
          <w:sz w:val="20"/>
          <w:szCs w:val="20"/>
        </w:rPr>
        <w:br/>
      </w:r>
      <w:r w:rsidR="007A0230" w:rsidRPr="00C6303B">
        <w:rPr>
          <w:sz w:val="20"/>
          <w:szCs w:val="20"/>
        </w:rPr>
        <w:t>Total efforts for under this invoice (</w:t>
      </w:r>
      <w:r w:rsidR="007A0230" w:rsidRPr="00C6303B">
        <w:rPr>
          <w:sz w:val="18"/>
          <w:szCs w:val="18"/>
        </w:rPr>
        <w:t xml:space="preserve">[TOTAL_HOURS] </w:t>
      </w:r>
      <w:r w:rsidR="007A0230" w:rsidRPr="00C6303B">
        <w:rPr>
          <w:sz w:val="20"/>
          <w:szCs w:val="20"/>
        </w:rPr>
        <w:t xml:space="preserve">hours * </w:t>
      </w:r>
      <w:r w:rsidR="0012569D">
        <w:rPr>
          <w:sz w:val="20"/>
          <w:szCs w:val="20"/>
        </w:rPr>
        <w:t>[RATE]</w:t>
      </w:r>
      <w:r w:rsidR="0012569D" w:rsidRPr="00C6303B">
        <w:rPr>
          <w:sz w:val="20"/>
          <w:szCs w:val="20"/>
        </w:rPr>
        <w:t xml:space="preserve"> </w:t>
      </w:r>
      <w:r w:rsidR="007A0230" w:rsidRPr="00C6303B">
        <w:rPr>
          <w:sz w:val="20"/>
          <w:szCs w:val="20"/>
        </w:rPr>
        <w:t xml:space="preserve">per hour): </w:t>
      </w:r>
      <w:r w:rsidR="007A0230" w:rsidRPr="00C6303B">
        <w:rPr>
          <w:sz w:val="20"/>
          <w:szCs w:val="20"/>
        </w:rPr>
        <w:tab/>
        <w:t>[MONEY_TOTAL]</w:t>
      </w:r>
      <w:r w:rsidR="007A0230" w:rsidRPr="00C6303B">
        <w:rPr>
          <w:sz w:val="20"/>
          <w:szCs w:val="20"/>
        </w:rPr>
        <w:br/>
      </w:r>
    </w:p>
    <w:p w14:paraId="33FA753E" w14:textId="371A1481" w:rsidR="007A0230" w:rsidRPr="00C6303B" w:rsidRDefault="007A0230" w:rsidP="00C92596">
      <w:pPr>
        <w:tabs>
          <w:tab w:val="right" w:pos="9639"/>
        </w:tabs>
        <w:rPr>
          <w:sz w:val="20"/>
          <w:szCs w:val="20"/>
        </w:rPr>
      </w:pPr>
      <w:r w:rsidRPr="00C6303B">
        <w:rPr>
          <w:sz w:val="20"/>
          <w:szCs w:val="20"/>
        </w:rPr>
        <w:t>Please transfer [MONEY_TOTAL] to the following bank account by at latest [PAY_BY_DATE]:</w:t>
      </w:r>
    </w:p>
    <w:p w14:paraId="43839C12" w14:textId="584262EF" w:rsidR="00817CC4" w:rsidRPr="00C77C1F" w:rsidRDefault="00A268EC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 xml:space="preserve">Account Owner: </w:t>
      </w:r>
      <w:r w:rsidRPr="00C77C1F">
        <w:rPr>
          <w:sz w:val="20"/>
          <w:szCs w:val="20"/>
        </w:rPr>
        <w:tab/>
        <w:t>Compliance Made Simple GmbH</w:t>
      </w:r>
      <w:r w:rsidRPr="00C77C1F">
        <w:rPr>
          <w:sz w:val="20"/>
          <w:szCs w:val="20"/>
        </w:rPr>
        <w:br/>
        <w:t xml:space="preserve">Account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Fronwaldstrasse</w:t>
      </w:r>
      <w:proofErr w:type="spellEnd"/>
      <w:r w:rsidRPr="00C77C1F">
        <w:rPr>
          <w:sz w:val="20"/>
          <w:szCs w:val="20"/>
        </w:rPr>
        <w:t xml:space="preserve"> 128, 8046 Zurich, Switzerland</w:t>
      </w:r>
      <w:r w:rsidRPr="00C77C1F">
        <w:rPr>
          <w:sz w:val="20"/>
          <w:szCs w:val="20"/>
        </w:rPr>
        <w:br/>
        <w:t xml:space="preserve">Account number: </w:t>
      </w:r>
      <w:r w:rsidRPr="00C77C1F">
        <w:rPr>
          <w:sz w:val="20"/>
          <w:szCs w:val="20"/>
        </w:rPr>
        <w:tab/>
        <w:t>16-355862-8</w:t>
      </w:r>
      <w:r w:rsidRPr="00C77C1F">
        <w:rPr>
          <w:sz w:val="20"/>
          <w:szCs w:val="20"/>
        </w:rPr>
        <w:br/>
        <w:t xml:space="preserve">IBAN: </w:t>
      </w:r>
      <w:r w:rsidRPr="00C77C1F">
        <w:rPr>
          <w:sz w:val="20"/>
          <w:szCs w:val="20"/>
        </w:rPr>
        <w:tab/>
        <w:t>CH22 0900 0000 1635 5862 8</w:t>
      </w:r>
      <w:r w:rsidRPr="00C77C1F">
        <w:rPr>
          <w:sz w:val="20"/>
          <w:szCs w:val="20"/>
        </w:rPr>
        <w:br/>
        <w:t xml:space="preserve">BIC: </w:t>
      </w:r>
      <w:r w:rsidRPr="00C77C1F">
        <w:rPr>
          <w:sz w:val="20"/>
          <w:szCs w:val="20"/>
        </w:rPr>
        <w:tab/>
        <w:t>POFICHBEXXX</w:t>
      </w:r>
      <w:r w:rsidRPr="00C77C1F">
        <w:rPr>
          <w:sz w:val="20"/>
          <w:szCs w:val="20"/>
        </w:rPr>
        <w:br/>
        <w:t xml:space="preserve">Currency: </w:t>
      </w:r>
      <w:r w:rsidRPr="00C77C1F">
        <w:rPr>
          <w:sz w:val="20"/>
          <w:szCs w:val="20"/>
        </w:rPr>
        <w:tab/>
        <w:t>CHF</w:t>
      </w:r>
      <w:r w:rsidRPr="00C77C1F">
        <w:rPr>
          <w:sz w:val="20"/>
          <w:szCs w:val="20"/>
        </w:rPr>
        <w:br/>
        <w:t xml:space="preserve">Bank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PostFinance</w:t>
      </w:r>
      <w:proofErr w:type="spellEnd"/>
      <w:r w:rsidRPr="00C77C1F">
        <w:rPr>
          <w:sz w:val="20"/>
          <w:szCs w:val="20"/>
        </w:rPr>
        <w:t xml:space="preserve"> AG, </w:t>
      </w:r>
      <w:proofErr w:type="spellStart"/>
      <w:r w:rsidRPr="00C77C1F">
        <w:rPr>
          <w:sz w:val="20"/>
          <w:szCs w:val="20"/>
        </w:rPr>
        <w:t>Mingerstrasse</w:t>
      </w:r>
      <w:proofErr w:type="spellEnd"/>
      <w:r w:rsidRPr="00C77C1F">
        <w:rPr>
          <w:sz w:val="20"/>
          <w:szCs w:val="20"/>
        </w:rPr>
        <w:t xml:space="preserve"> 20, Bern, Switzerland</w:t>
      </w:r>
    </w:p>
    <w:p w14:paraId="2F7A1D3D" w14:textId="77777777" w:rsidR="0033204F" w:rsidRPr="00C77C1F" w:rsidRDefault="0033204F" w:rsidP="0033204F">
      <w:pPr>
        <w:rPr>
          <w:sz w:val="20"/>
          <w:szCs w:val="20"/>
        </w:rPr>
      </w:pPr>
      <w:r w:rsidRPr="00C77C1F">
        <w:rPr>
          <w:sz w:val="20"/>
          <w:szCs w:val="20"/>
        </w:rPr>
        <w:t>This service is not subject to VAT.</w:t>
      </w:r>
    </w:p>
    <w:p w14:paraId="6922C7C1" w14:textId="3F00362D" w:rsidR="00C631E8" w:rsidRPr="00C77C1F" w:rsidRDefault="00C631E8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>Thanks for the trust and best regards</w:t>
      </w:r>
      <w:r w:rsidRPr="00C77C1F">
        <w:rPr>
          <w:sz w:val="20"/>
          <w:szCs w:val="20"/>
        </w:rPr>
        <w:br/>
        <w:t>Compliance Made Simple GmbH</w:t>
      </w:r>
    </w:p>
    <w:sectPr w:rsidR="00C631E8" w:rsidRPr="00C77C1F" w:rsidSect="00D509EA">
      <w:headerReference w:type="default" r:id="rId7"/>
      <w:footerReference w:type="default" r:id="rId8"/>
      <w:headerReference w:type="first" r:id="rId9"/>
      <w:pgSz w:w="12240" w:h="15840"/>
      <w:pgMar w:top="1152" w:right="1123" w:bottom="891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620CC" w14:textId="77777777" w:rsidR="00081205" w:rsidRDefault="00081205">
      <w:pPr>
        <w:spacing w:after="0" w:line="240" w:lineRule="auto"/>
      </w:pPr>
      <w:r>
        <w:separator/>
      </w:r>
    </w:p>
  </w:endnote>
  <w:endnote w:type="continuationSeparator" w:id="0">
    <w:p w14:paraId="11CF0A28" w14:textId="77777777" w:rsidR="00081205" w:rsidRDefault="00081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F53E" w14:textId="77777777" w:rsidR="00081205" w:rsidRDefault="00081205">
      <w:pPr>
        <w:spacing w:after="0" w:line="240" w:lineRule="auto"/>
      </w:pPr>
      <w:r>
        <w:separator/>
      </w:r>
    </w:p>
  </w:footnote>
  <w:footnote w:type="continuationSeparator" w:id="0">
    <w:p w14:paraId="6BBA6F8E" w14:textId="77777777" w:rsidR="00081205" w:rsidRDefault="00081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712A34B3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8052E76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" fillcolor="#00b050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" fillcolor="#00b050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20A9DE8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DBC3015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" fillcolor="#00b050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" fillcolor="#00b05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4102D4"/>
    <w:multiLevelType w:val="hybridMultilevel"/>
    <w:tmpl w:val="4498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  <w:num w:numId="11" w16cid:durableId="269440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218C7"/>
    <w:rsid w:val="000659CF"/>
    <w:rsid w:val="000802AF"/>
    <w:rsid w:val="00081205"/>
    <w:rsid w:val="000F1657"/>
    <w:rsid w:val="000F3B37"/>
    <w:rsid w:val="000F747C"/>
    <w:rsid w:val="00100477"/>
    <w:rsid w:val="001110DF"/>
    <w:rsid w:val="00113B71"/>
    <w:rsid w:val="0012569D"/>
    <w:rsid w:val="00125BEF"/>
    <w:rsid w:val="001379DF"/>
    <w:rsid w:val="00166F8F"/>
    <w:rsid w:val="001862D8"/>
    <w:rsid w:val="001A2792"/>
    <w:rsid w:val="001D448D"/>
    <w:rsid w:val="001D71BD"/>
    <w:rsid w:val="00215239"/>
    <w:rsid w:val="00221A6B"/>
    <w:rsid w:val="00231ACE"/>
    <w:rsid w:val="00251664"/>
    <w:rsid w:val="00262637"/>
    <w:rsid w:val="00293022"/>
    <w:rsid w:val="002A4CFB"/>
    <w:rsid w:val="002E186A"/>
    <w:rsid w:val="002F32EF"/>
    <w:rsid w:val="00301EEA"/>
    <w:rsid w:val="00313446"/>
    <w:rsid w:val="003143E5"/>
    <w:rsid w:val="0033204F"/>
    <w:rsid w:val="00343EB6"/>
    <w:rsid w:val="00355400"/>
    <w:rsid w:val="0035740B"/>
    <w:rsid w:val="003666E8"/>
    <w:rsid w:val="00366E02"/>
    <w:rsid w:val="00382016"/>
    <w:rsid w:val="003C5B84"/>
    <w:rsid w:val="003D21B2"/>
    <w:rsid w:val="003D349C"/>
    <w:rsid w:val="003F5321"/>
    <w:rsid w:val="0042094D"/>
    <w:rsid w:val="00460B4B"/>
    <w:rsid w:val="0048751C"/>
    <w:rsid w:val="00495435"/>
    <w:rsid w:val="004A263F"/>
    <w:rsid w:val="004B4587"/>
    <w:rsid w:val="004D3D47"/>
    <w:rsid w:val="00501646"/>
    <w:rsid w:val="00505960"/>
    <w:rsid w:val="00524427"/>
    <w:rsid w:val="00542852"/>
    <w:rsid w:val="005440DF"/>
    <w:rsid w:val="005478D1"/>
    <w:rsid w:val="00571640"/>
    <w:rsid w:val="00577AAE"/>
    <w:rsid w:val="00586379"/>
    <w:rsid w:val="005A188F"/>
    <w:rsid w:val="005B2E39"/>
    <w:rsid w:val="005C63F6"/>
    <w:rsid w:val="005D5580"/>
    <w:rsid w:val="005F7C7E"/>
    <w:rsid w:val="00684347"/>
    <w:rsid w:val="00696D77"/>
    <w:rsid w:val="006B5A9D"/>
    <w:rsid w:val="006F255F"/>
    <w:rsid w:val="006F2C12"/>
    <w:rsid w:val="007005D7"/>
    <w:rsid w:val="007305E9"/>
    <w:rsid w:val="007545FC"/>
    <w:rsid w:val="00775AFB"/>
    <w:rsid w:val="007A0230"/>
    <w:rsid w:val="007C319D"/>
    <w:rsid w:val="007D0CE9"/>
    <w:rsid w:val="0080150A"/>
    <w:rsid w:val="00816A92"/>
    <w:rsid w:val="00817CC4"/>
    <w:rsid w:val="00881BC8"/>
    <w:rsid w:val="008845B7"/>
    <w:rsid w:val="00891C6D"/>
    <w:rsid w:val="008C1E12"/>
    <w:rsid w:val="00905616"/>
    <w:rsid w:val="00912720"/>
    <w:rsid w:val="0094218F"/>
    <w:rsid w:val="009566B3"/>
    <w:rsid w:val="00962F10"/>
    <w:rsid w:val="00997DE8"/>
    <w:rsid w:val="009D1771"/>
    <w:rsid w:val="009D3006"/>
    <w:rsid w:val="00A03180"/>
    <w:rsid w:val="00A268EC"/>
    <w:rsid w:val="00A426AE"/>
    <w:rsid w:val="00A47B66"/>
    <w:rsid w:val="00A74758"/>
    <w:rsid w:val="00AA77E8"/>
    <w:rsid w:val="00AB2598"/>
    <w:rsid w:val="00AC6117"/>
    <w:rsid w:val="00AC74D6"/>
    <w:rsid w:val="00AC7767"/>
    <w:rsid w:val="00B146AB"/>
    <w:rsid w:val="00B53701"/>
    <w:rsid w:val="00B5729A"/>
    <w:rsid w:val="00BA5139"/>
    <w:rsid w:val="00BC467A"/>
    <w:rsid w:val="00BE1985"/>
    <w:rsid w:val="00C35015"/>
    <w:rsid w:val="00C631E8"/>
    <w:rsid w:val="00C77C1F"/>
    <w:rsid w:val="00C817B4"/>
    <w:rsid w:val="00C908FB"/>
    <w:rsid w:val="00C92596"/>
    <w:rsid w:val="00CD1E66"/>
    <w:rsid w:val="00D348DF"/>
    <w:rsid w:val="00D509EA"/>
    <w:rsid w:val="00D50B60"/>
    <w:rsid w:val="00D5522A"/>
    <w:rsid w:val="00D564BF"/>
    <w:rsid w:val="00D86233"/>
    <w:rsid w:val="00DC42E9"/>
    <w:rsid w:val="00DD04B4"/>
    <w:rsid w:val="00E12A45"/>
    <w:rsid w:val="00E52129"/>
    <w:rsid w:val="00E5559C"/>
    <w:rsid w:val="00E63340"/>
    <w:rsid w:val="00E8615C"/>
    <w:rsid w:val="00E9588A"/>
    <w:rsid w:val="00EB3DA2"/>
    <w:rsid w:val="00EC032B"/>
    <w:rsid w:val="00EF0E6F"/>
    <w:rsid w:val="00F12E48"/>
    <w:rsid w:val="00F41F54"/>
    <w:rsid w:val="00F51AFE"/>
    <w:rsid w:val="00F634E2"/>
    <w:rsid w:val="00F72272"/>
    <w:rsid w:val="00F72987"/>
    <w:rsid w:val="00F73323"/>
    <w:rsid w:val="00F762C7"/>
    <w:rsid w:val="00F810DF"/>
    <w:rsid w:val="00F86C24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02"/>
    <w:rPr>
      <w:color w:val="4A5C6E" w:themeColor="accent3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68EC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04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yav/Library/Containers/com.microsoft.Word/Data/Library/Application%20Support/Microsoft/Office/16.0/DTS/en-US%7bC2285EF3-C6CB-4E4E-808B-6E761E2E4A2B%7d/%7b7B0E6031-C9BE-8044-909B-0B84213ABB9D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3F4FC926C0A4A9668E58A48238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5FA99-EF14-D943-9A5D-31295DB91F5B}"/>
      </w:docPartPr>
      <w:docPartBody>
        <w:p w:rsidR="00D73ECF" w:rsidRDefault="009A549F">
          <w:pPr>
            <w:pStyle w:val="B313F4FC926C0A4A9668E58A4823830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7E40"/>
    <w:rsid w:val="000218C7"/>
    <w:rsid w:val="000802AF"/>
    <w:rsid w:val="000D651A"/>
    <w:rsid w:val="000E502C"/>
    <w:rsid w:val="000F1045"/>
    <w:rsid w:val="000F1657"/>
    <w:rsid w:val="00161044"/>
    <w:rsid w:val="001A2792"/>
    <w:rsid w:val="0021039C"/>
    <w:rsid w:val="0027218D"/>
    <w:rsid w:val="00282A98"/>
    <w:rsid w:val="002B3948"/>
    <w:rsid w:val="002C1FEC"/>
    <w:rsid w:val="002E186A"/>
    <w:rsid w:val="00382016"/>
    <w:rsid w:val="003B703C"/>
    <w:rsid w:val="004B0584"/>
    <w:rsid w:val="004C3831"/>
    <w:rsid w:val="00505960"/>
    <w:rsid w:val="005B1615"/>
    <w:rsid w:val="005C63F6"/>
    <w:rsid w:val="005D5580"/>
    <w:rsid w:val="006A22EF"/>
    <w:rsid w:val="0073261F"/>
    <w:rsid w:val="007545FC"/>
    <w:rsid w:val="00780372"/>
    <w:rsid w:val="00791D4E"/>
    <w:rsid w:val="0086199E"/>
    <w:rsid w:val="0089685D"/>
    <w:rsid w:val="008B5947"/>
    <w:rsid w:val="0094218F"/>
    <w:rsid w:val="009566B3"/>
    <w:rsid w:val="00957F87"/>
    <w:rsid w:val="009A549F"/>
    <w:rsid w:val="00A22905"/>
    <w:rsid w:val="00A578F4"/>
    <w:rsid w:val="00A74A4B"/>
    <w:rsid w:val="00B12624"/>
    <w:rsid w:val="00B8654F"/>
    <w:rsid w:val="00BA5640"/>
    <w:rsid w:val="00BF21F9"/>
    <w:rsid w:val="00C35015"/>
    <w:rsid w:val="00C817B4"/>
    <w:rsid w:val="00CA6660"/>
    <w:rsid w:val="00D01B48"/>
    <w:rsid w:val="00D73ECF"/>
    <w:rsid w:val="00E0609F"/>
    <w:rsid w:val="00E46304"/>
    <w:rsid w:val="00F51AFE"/>
    <w:rsid w:val="00F93ECF"/>
    <w:rsid w:val="00FC2BD6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13F4FC926C0A4A9668E58A4823830E">
    <w:name w:val="B313F4FC926C0A4A9668E58A482383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{7B0E6031-C9BE-8044-909B-0B84213ABB9D}tf10002080.dotx</Template>
  <TotalTime>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10</cp:revision>
  <cp:lastPrinted>2025-04-02T14:37:00Z</cp:lastPrinted>
  <dcterms:created xsi:type="dcterms:W3CDTF">2025-04-02T14:37:00Z</dcterms:created>
  <dcterms:modified xsi:type="dcterms:W3CDTF">2025-10-04T09:19:00Z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